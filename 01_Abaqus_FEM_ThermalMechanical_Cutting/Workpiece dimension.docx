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BFB4B" w14:textId="60BB0202" w:rsidR="00856A28" w:rsidRDefault="00856A28" w:rsidP="00856A28">
      <w:pPr>
        <w:pStyle w:val="ae"/>
      </w:pPr>
      <w:r>
        <w:fldChar w:fldCharType="begin"/>
      </w:r>
      <w:r>
        <w:instrText xml:space="preserve"> ADDIN ZOTERO_ITEM CSL_CITATION {"citationID":"0X0JN5ZB","properties":{"formattedCitation":"\\super [1]\\nosupersub{}","plainCitation":"[1]","noteIndex":0},"citationItems":[{"id":608,"uris":["http://zotero.org/users/8842741/items/PIEH7JZB"],"itemData":{"id":608,"type":"thesis","event-place":"GER","genre":"Master’s thesis","publisher":"RWTH Aachen University","publisher-place":"GER","title":"Finite element simulation of two dimensional orthogonal cutting process and comparison with experiments","author":[{"family":"Bedzra","given":"Rex"}],"issued":{"date-parts":[["2013"]]}}}],"schema":"https://github.com/citation-style-language/schema/raw/master/csl-citation.json"} </w:instrText>
      </w:r>
      <w:r>
        <w:fldChar w:fldCharType="separate"/>
      </w:r>
      <w:r w:rsidRPr="00856A28">
        <w:rPr>
          <w:rFonts w:cs="Times New Roman"/>
          <w:szCs w:val="24"/>
          <w:vertAlign w:val="superscript"/>
        </w:rPr>
        <w:t>[1]</w:t>
      </w:r>
      <w:r>
        <w:fldChar w:fldCharType="end"/>
      </w:r>
    </w:p>
    <w:p w14:paraId="44BFB85D" w14:textId="77777777" w:rsidR="00856A28" w:rsidRPr="00856A28" w:rsidRDefault="00856A28" w:rsidP="00856A28">
      <w:pPr>
        <w:pStyle w:val="ae"/>
      </w:pPr>
      <w:r>
        <w:fldChar w:fldCharType="begin"/>
      </w:r>
      <w:r>
        <w:instrText xml:space="preserve"> ADDIN ZOTERO_BIBL {"uncited":[],"omitted":[],"custom":[]} CSL_BIBLIOGRAPHY </w:instrText>
      </w:r>
      <w:r>
        <w:fldChar w:fldCharType="separate"/>
      </w:r>
      <w:r w:rsidRPr="00856A28">
        <w:t>[1]</w:t>
      </w:r>
      <w:r w:rsidRPr="00856A28">
        <w:tab/>
        <w:t>Bedzra R. Finite element simulation of two dimensional orthogonal cutting process and comparison with experiments[D]. GER: RWTH Aachen University, 2013.</w:t>
      </w:r>
    </w:p>
    <w:p w14:paraId="154BEFC5" w14:textId="13C10715" w:rsidR="00D33414" w:rsidRPr="00EF6416" w:rsidRDefault="00856A28" w:rsidP="00D33414">
      <w:pPr>
        <w:tabs>
          <w:tab w:val="left" w:pos="3203"/>
        </w:tabs>
        <w:spacing w:before="65"/>
        <w:ind w:firstLineChars="0" w:firstLine="0"/>
        <w:rPr>
          <w:b/>
          <w:bCs/>
        </w:rPr>
      </w:pPr>
      <w:r>
        <w:fldChar w:fldCharType="end"/>
      </w:r>
      <w:r w:rsidR="00D33414">
        <w:rPr>
          <w:b/>
          <w:bCs/>
        </w:rPr>
        <w:t>Cutting speed</w:t>
      </w:r>
      <w:r w:rsidR="00D33414" w:rsidRPr="00EF6416">
        <w:rPr>
          <w:b/>
          <w:bCs/>
        </w:rPr>
        <w:t>(m</w:t>
      </w:r>
      <w:r w:rsidR="00D33414">
        <w:rPr>
          <w:b/>
          <w:bCs/>
        </w:rPr>
        <w:t>/s</w:t>
      </w:r>
      <w:r w:rsidR="00D33414" w:rsidRPr="00EF6416">
        <w:rPr>
          <w:b/>
          <w:bCs/>
        </w:rPr>
        <w:t>):</w:t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010"/>
        <w:gridCol w:w="1010"/>
        <w:gridCol w:w="1010"/>
      </w:tblGrid>
      <w:tr w:rsidR="00D33414" w:rsidRPr="00C13BB9" w14:paraId="2CF69980" w14:textId="77777777" w:rsidTr="00FC6D3E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AF76BC3" w14:textId="3853875F" w:rsidR="00D33414" w:rsidRPr="00C13BB9" w:rsidRDefault="00D33414" w:rsidP="00FC6D3E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0m/min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0EDDF2C" w14:textId="7C0A8630" w:rsidR="00D33414" w:rsidRPr="00C13BB9" w:rsidRDefault="00D33414" w:rsidP="00FC6D3E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0m/min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09771D3" w14:textId="147F41EA" w:rsidR="00D33414" w:rsidRDefault="00D33414" w:rsidP="00FC6D3E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8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0m/min</w:t>
            </w:r>
          </w:p>
        </w:tc>
      </w:tr>
      <w:tr w:rsidR="00D33414" w:rsidRPr="00C13BB9" w14:paraId="2DCD9C17" w14:textId="77777777" w:rsidTr="00FC6D3E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0B6B81EB" w14:textId="3EE48B4B" w:rsidR="00D33414" w:rsidRPr="00C13BB9" w:rsidRDefault="00D33414" w:rsidP="00FC6D3E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.333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3663D39D" w14:textId="712AC374" w:rsidR="00D33414" w:rsidRPr="00C13BB9" w:rsidRDefault="00D33414" w:rsidP="00FC6D3E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.666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EB9ED33" w14:textId="56BDC987" w:rsidR="00D33414" w:rsidRDefault="00D33414" w:rsidP="00FC6D3E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1.333</w:t>
            </w:r>
          </w:p>
        </w:tc>
      </w:tr>
    </w:tbl>
    <w:p w14:paraId="7C5E2A20" w14:textId="1D3A2465" w:rsidR="00856A28" w:rsidRDefault="00856A28" w:rsidP="00856A28">
      <w:pPr>
        <w:pStyle w:val="ae"/>
      </w:pPr>
    </w:p>
    <w:p w14:paraId="17020DFC" w14:textId="77777777" w:rsidR="00D33414" w:rsidRDefault="00D33414" w:rsidP="00856A28">
      <w:pPr>
        <w:pStyle w:val="ae"/>
      </w:pPr>
    </w:p>
    <w:p w14:paraId="43644F48" w14:textId="77777777" w:rsidR="00D33414" w:rsidRDefault="00D33414" w:rsidP="00856A28">
      <w:pPr>
        <w:pStyle w:val="ae"/>
        <w:rPr>
          <w:rFonts w:hint="eastAsia"/>
        </w:rPr>
      </w:pPr>
    </w:p>
    <w:p w14:paraId="26A64C37" w14:textId="5761D690" w:rsidR="006344B9" w:rsidRPr="00EF6416" w:rsidRDefault="00C13BB9" w:rsidP="00C13BB9">
      <w:pPr>
        <w:tabs>
          <w:tab w:val="left" w:pos="3203"/>
        </w:tabs>
        <w:spacing w:before="65"/>
        <w:ind w:firstLineChars="0" w:firstLine="0"/>
        <w:rPr>
          <w:b/>
          <w:bCs/>
        </w:rPr>
      </w:pPr>
      <w:bookmarkStart w:id="0" w:name="_Hlk124259880"/>
      <w:r w:rsidRPr="00EF6416">
        <w:rPr>
          <w:rFonts w:hint="eastAsia"/>
          <w:b/>
          <w:bCs/>
        </w:rPr>
        <w:t>Workpiece</w:t>
      </w:r>
      <w:r w:rsidRPr="00EF6416">
        <w:rPr>
          <w:b/>
          <w:bCs/>
        </w:rPr>
        <w:t xml:space="preserve"> </w:t>
      </w:r>
      <w:r w:rsidRPr="00EF6416">
        <w:rPr>
          <w:rFonts w:hint="eastAsia"/>
          <w:b/>
          <w:bCs/>
        </w:rPr>
        <w:t>dimension</w:t>
      </w:r>
      <w:bookmarkEnd w:id="0"/>
      <w:r w:rsidR="00BE30B5" w:rsidRPr="00EF6416">
        <w:rPr>
          <w:b/>
          <w:bCs/>
        </w:rPr>
        <w:t>(mm)</w:t>
      </w:r>
      <w:r w:rsidRPr="00EF6416">
        <w:rPr>
          <w:b/>
          <w:bCs/>
        </w:rPr>
        <w:t>:</w:t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58"/>
        <w:gridCol w:w="823"/>
        <w:gridCol w:w="648"/>
      </w:tblGrid>
      <w:tr w:rsidR="00C13BB9" w:rsidRPr="00C13BB9" w14:paraId="4A3F67C3" w14:textId="64817F0B" w:rsidTr="00636546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0BB8EF3" w14:textId="7A447EFE" w:rsidR="00C13BB9" w:rsidRPr="00C13BB9" w:rsidRDefault="00C13BB9" w:rsidP="00636546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bookmarkStart w:id="1" w:name="_Hlk124259820"/>
            <w:r>
              <w:rPr>
                <w:rFonts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L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ength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7667C8CE" w14:textId="3F9DACB8" w:rsidR="00C13BB9" w:rsidRPr="00C13BB9" w:rsidRDefault="00C13BB9" w:rsidP="00636546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H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eight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6F3BD82" w14:textId="1A5071C6" w:rsidR="00C13BB9" w:rsidRDefault="00636546" w:rsidP="00636546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Feed</w:t>
            </w:r>
          </w:p>
        </w:tc>
      </w:tr>
      <w:tr w:rsidR="00C13BB9" w:rsidRPr="00C13BB9" w14:paraId="5653CE9E" w14:textId="5FBA0F5F" w:rsidTr="00636546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4BC2A521" w14:textId="42F09D5E" w:rsidR="00C13BB9" w:rsidRPr="00C13BB9" w:rsidRDefault="00C13BB9" w:rsidP="00636546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0545CDC4" w14:textId="4A46C833" w:rsidR="00C13BB9" w:rsidRPr="00C13BB9" w:rsidRDefault="00C13BB9" w:rsidP="00636546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FECA5F8" w14:textId="6CE09BED" w:rsidR="00C13BB9" w:rsidRDefault="00C13BB9" w:rsidP="00636546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.1</w:t>
            </w:r>
          </w:p>
        </w:tc>
      </w:tr>
      <w:bookmarkEnd w:id="1"/>
    </w:tbl>
    <w:p w14:paraId="0BE5A386" w14:textId="77777777" w:rsidR="00BE30B5" w:rsidRDefault="00BE30B5" w:rsidP="00C13BB9">
      <w:pPr>
        <w:tabs>
          <w:tab w:val="left" w:pos="3203"/>
        </w:tabs>
        <w:spacing w:before="65"/>
        <w:ind w:firstLineChars="0" w:firstLine="0"/>
      </w:pPr>
    </w:p>
    <w:p w14:paraId="48FF4445" w14:textId="2B841569" w:rsidR="00C13BB9" w:rsidRPr="00EF6416" w:rsidRDefault="00C13BB9" w:rsidP="00C13BB9">
      <w:pPr>
        <w:tabs>
          <w:tab w:val="left" w:pos="3203"/>
        </w:tabs>
        <w:spacing w:before="65"/>
        <w:ind w:firstLineChars="0" w:firstLine="0"/>
        <w:rPr>
          <w:b/>
          <w:bCs/>
        </w:rPr>
      </w:pPr>
      <w:r w:rsidRPr="00EF6416">
        <w:rPr>
          <w:rFonts w:hint="eastAsia"/>
          <w:b/>
          <w:bCs/>
        </w:rPr>
        <w:t>T</w:t>
      </w:r>
      <w:r w:rsidRPr="00EF6416">
        <w:rPr>
          <w:b/>
          <w:bCs/>
        </w:rPr>
        <w:t>ool dimension:</w:t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860"/>
        <w:gridCol w:w="1918"/>
        <w:gridCol w:w="1703"/>
      </w:tblGrid>
      <w:tr w:rsidR="00BE30B5" w:rsidRPr="00C13BB9" w14:paraId="696B2493" w14:textId="77777777" w:rsidTr="00CB16C8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90971C6" w14:textId="325F8319" w:rsidR="00BE30B5" w:rsidRPr="00C13BB9" w:rsidRDefault="00BE30B5" w:rsidP="00201467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bookmarkStart w:id="2" w:name="_Hlk124259952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Rak</w:t>
            </w:r>
            <w:r w:rsidR="00D52BBB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e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angle(</w:t>
            </w:r>
            <w:proofErr w:type="gramEnd"/>
            <w:r w:rsidRPr="00BE30B5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°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A5E69A2" w14:textId="4FEBAFAC" w:rsidR="00BE30B5" w:rsidRPr="00C13BB9" w:rsidRDefault="00BE30B5" w:rsidP="00201467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 xml:space="preserve">Flank </w:t>
            </w:r>
            <w:proofErr w:type="gram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angle(</w:t>
            </w:r>
            <w:proofErr w:type="gramEnd"/>
            <w:r w:rsidRPr="00BE30B5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°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307483E" w14:textId="3BEA8931" w:rsidR="00BE30B5" w:rsidRDefault="00BE30B5" w:rsidP="00201467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R</w:t>
            </w:r>
            <w:r>
              <w:rPr>
                <w:rFonts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adi</w:t>
            </w:r>
            <w:r w:rsidR="00CB16C8">
              <w:rPr>
                <w:rFonts w:cs="Times New Roman" w:hint="eastAsia"/>
                <w:b/>
                <w:bCs/>
                <w:color w:val="000000"/>
                <w:kern w:val="0"/>
                <w:sz w:val="21"/>
                <w:szCs w:val="21"/>
              </w:rPr>
              <w:t>us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E30B5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μm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BE30B5" w:rsidRPr="00C13BB9" w14:paraId="0F2858B1" w14:textId="77777777" w:rsidTr="00CB16C8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4E670221" w14:textId="112A9BB3" w:rsidR="00BE30B5" w:rsidRPr="00C13BB9" w:rsidRDefault="00BE30B5" w:rsidP="00201467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0C986F3" w14:textId="1B31EE7C" w:rsidR="00BE30B5" w:rsidRPr="00C13BB9" w:rsidRDefault="00BE30B5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E4B05C0" w14:textId="31A3F133" w:rsidR="00BE30B5" w:rsidRDefault="00BE30B5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10</w:t>
            </w:r>
          </w:p>
        </w:tc>
      </w:tr>
      <w:bookmarkEnd w:id="2"/>
    </w:tbl>
    <w:p w14:paraId="1F4DFA68" w14:textId="05362109" w:rsidR="00C13BB9" w:rsidRDefault="00C13BB9" w:rsidP="00C13BB9">
      <w:pPr>
        <w:tabs>
          <w:tab w:val="left" w:pos="3203"/>
        </w:tabs>
        <w:spacing w:before="65"/>
        <w:ind w:firstLineChars="0" w:firstLine="0"/>
      </w:pPr>
    </w:p>
    <w:p w14:paraId="089DF91D" w14:textId="318E08BA" w:rsidR="008E05EF" w:rsidRDefault="00EF6416" w:rsidP="00C13BB9">
      <w:pPr>
        <w:tabs>
          <w:tab w:val="left" w:pos="3203"/>
        </w:tabs>
        <w:spacing w:before="65"/>
        <w:ind w:firstLineChars="0" w:firstLine="0"/>
        <w:rPr>
          <w:b/>
          <w:bCs/>
        </w:rPr>
      </w:pPr>
      <w:r w:rsidRPr="00EF6416">
        <w:rPr>
          <w:rFonts w:hint="eastAsia"/>
          <w:b/>
          <w:bCs/>
        </w:rPr>
        <w:t>Work</w:t>
      </w:r>
      <w:r w:rsidRPr="00EF6416">
        <w:rPr>
          <w:b/>
          <w:bCs/>
        </w:rPr>
        <w:t xml:space="preserve">piece thermal </w:t>
      </w:r>
      <w:r w:rsidR="005A6FB0">
        <w:rPr>
          <w:rFonts w:hint="eastAsia"/>
          <w:b/>
          <w:bCs/>
        </w:rPr>
        <w:t>model</w:t>
      </w:r>
      <w:r w:rsidR="005A6FB0">
        <w:rPr>
          <w:b/>
          <w:bCs/>
        </w:rPr>
        <w:t xml:space="preserve"> and</w:t>
      </w:r>
      <w:r w:rsidR="005A6FB0">
        <w:rPr>
          <w:rFonts w:hint="eastAsia"/>
          <w:b/>
          <w:bCs/>
        </w:rPr>
        <w:t xml:space="preserve"> </w:t>
      </w:r>
      <w:r w:rsidRPr="00EF6416">
        <w:rPr>
          <w:b/>
          <w:bCs/>
        </w:rPr>
        <w:t>properties:</w:t>
      </w:r>
    </w:p>
    <w:p w14:paraId="30F18CBB" w14:textId="722FD699" w:rsidR="005A6FB0" w:rsidRDefault="005A6FB0" w:rsidP="005A6FB0">
      <w:pPr>
        <w:ind w:firstLineChars="0" w:firstLine="0"/>
      </w:pPr>
      <w:r w:rsidRPr="005A6FB0">
        <w:t>The first law of thermodynamics</w:t>
      </w:r>
      <w:r>
        <w:t>:</w:t>
      </w:r>
    </w:p>
    <w:p w14:paraId="3048AF75" w14:textId="325DECE8" w:rsidR="005A6FB0" w:rsidRDefault="005A6FB0" w:rsidP="005A6FB0">
      <w:pPr>
        <w:pStyle w:val="a4"/>
        <w:spacing w:before="65"/>
      </w:pPr>
      <w:r>
        <w:drawing>
          <wp:inline distT="0" distB="0" distL="0" distR="0" wp14:anchorId="6725E7D0" wp14:editId="6A3946CC">
            <wp:extent cx="1724025" cy="55243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0117" cy="5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503B" w14:textId="77777777" w:rsidR="005A6FB0" w:rsidRPr="005A6FB0" w:rsidRDefault="005A6FB0" w:rsidP="005A6FB0">
      <w:pPr>
        <w:pStyle w:val="a4"/>
        <w:spacing w:before="65"/>
      </w:pPr>
    </w:p>
    <w:p w14:paraId="39DE1347" w14:textId="49991AA4" w:rsidR="00EF6416" w:rsidRDefault="00E96977" w:rsidP="00C13BB9">
      <w:pPr>
        <w:tabs>
          <w:tab w:val="left" w:pos="3203"/>
        </w:tabs>
        <w:spacing w:before="65"/>
        <w:ind w:firstLineChars="0" w:firstLine="0"/>
        <w:rPr>
          <w:rFonts w:cs="Times New Roman"/>
        </w:rPr>
      </w:pPr>
      <w:r>
        <w:t xml:space="preserve">temperature dependent </w:t>
      </w:r>
      <w:r w:rsidRPr="00E96977">
        <w:t>specific heat capacity</w:t>
      </w:r>
      <w:r>
        <w:t xml:space="preserve"> c</w:t>
      </w:r>
      <w:r w:rsidRPr="00E96977">
        <w:rPr>
          <w:vertAlign w:val="subscript"/>
        </w:rPr>
        <w:t>p</w:t>
      </w:r>
      <w:r>
        <w:t xml:space="preserve">, </w:t>
      </w:r>
      <w:r w:rsidRPr="00E96977">
        <w:t>thermal conductivity</w:t>
      </w:r>
      <w:r>
        <w:t xml:space="preserve"> </w:t>
      </w:r>
      <w:r w:rsidRPr="00E96977">
        <w:rPr>
          <w:rFonts w:cs="Times New Roman"/>
        </w:rPr>
        <w:t>λ</w:t>
      </w:r>
      <w:r>
        <w:rPr>
          <w:rFonts w:cs="Times New Roman"/>
        </w:rPr>
        <w:t xml:space="preserve">, and </w:t>
      </w:r>
      <w:r w:rsidR="00EF6416">
        <w:rPr>
          <w:rFonts w:hint="eastAsia"/>
        </w:rPr>
        <w:t>t</w:t>
      </w:r>
      <w:r w:rsidR="00EF6416">
        <w:t xml:space="preserve">hermal expansion </w:t>
      </w:r>
      <w:r w:rsidR="00EF6416" w:rsidRPr="00EF6416">
        <w:rPr>
          <w:rFonts w:cs="Times New Roman"/>
        </w:rPr>
        <w:t>α</w:t>
      </w:r>
      <w:r w:rsidR="00EF6416">
        <w:rPr>
          <w:rFonts w:cs="Times New Roman"/>
        </w:rPr>
        <w:t>:</w:t>
      </w:r>
    </w:p>
    <w:p w14:paraId="119FD42E" w14:textId="3C0881B9" w:rsidR="00E96977" w:rsidRDefault="00E96977" w:rsidP="00E96977">
      <w:pPr>
        <w:pStyle w:val="a4"/>
        <w:spacing w:before="65"/>
        <w:rPr>
          <w:rFonts w:cs="Times New Roman"/>
        </w:rPr>
      </w:pPr>
      <w:r>
        <w:lastRenderedPageBreak/>
        <w:drawing>
          <wp:inline distT="0" distB="0" distL="0" distR="0" wp14:anchorId="42DCE90C" wp14:editId="6DFC98A5">
            <wp:extent cx="2520000" cy="189260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19" w:type="dxa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490"/>
        <w:gridCol w:w="542"/>
        <w:gridCol w:w="542"/>
        <w:gridCol w:w="543"/>
        <w:gridCol w:w="543"/>
        <w:gridCol w:w="543"/>
        <w:gridCol w:w="543"/>
        <w:gridCol w:w="543"/>
        <w:gridCol w:w="543"/>
        <w:gridCol w:w="543"/>
        <w:gridCol w:w="543"/>
        <w:gridCol w:w="636"/>
        <w:gridCol w:w="629"/>
        <w:gridCol w:w="636"/>
      </w:tblGrid>
      <w:tr w:rsidR="00BF7844" w:rsidRPr="00C13BB9" w14:paraId="7BD413FB" w14:textId="77777777" w:rsidTr="00BF7844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4049683" w14:textId="6FDB2A6D" w:rsidR="00BF7844" w:rsidRPr="00C13BB9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T (℃)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0D96A30" w14:textId="2CAB64A6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4B7D783" w14:textId="7D96AD28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F0EEA84" w14:textId="43FFBB0E" w:rsidR="00BF7844" w:rsidRPr="00C13BB9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200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A47BC5E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300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D124A01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400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1ADB267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500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FA1C912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600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CABA576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700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FF76541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800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0F429BB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900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1F1D0D5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1000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4E57CC7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1100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2F0D2CE" w14:textId="77777777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200</w:t>
            </w:r>
          </w:p>
        </w:tc>
      </w:tr>
      <w:tr w:rsidR="00BF7844" w:rsidRPr="00C13BB9" w14:paraId="72434F2D" w14:textId="77777777" w:rsidTr="00BF7844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120F7AA6" w14:textId="222862AF" w:rsidR="00BF7844" w:rsidRPr="000F00A4" w:rsidRDefault="00BF7844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sz w:val="21"/>
                <w:szCs w:val="21"/>
              </w:rPr>
              <w:t>c</w:t>
            </w:r>
            <w:r w:rsidRPr="000F00A4">
              <w:rPr>
                <w:rFonts w:cs="Times New Roman"/>
                <w:b/>
                <w:bCs/>
                <w:sz w:val="21"/>
                <w:szCs w:val="21"/>
                <w:vertAlign w:val="subscript"/>
              </w:rPr>
              <w:t>p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cs="Times New Roman"/>
                <w:b/>
                <w:bCs/>
                <w:sz w:val="21"/>
                <w:szCs w:val="21"/>
              </w:rPr>
              <w:t>J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/</w:t>
            </w:r>
            <w:r>
              <w:rPr>
                <w:rFonts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cs="Times New Roman" w:hint="eastAsia"/>
                <w:b/>
                <w:bCs/>
                <w:sz w:val="21"/>
                <w:szCs w:val="21"/>
              </w:rPr>
              <w:t>kg</w:t>
            </w:r>
            <w:r w:rsidRPr="000F00A4">
              <w:rPr>
                <w:rFonts w:cs="Times New Roman" w:hint="eastAsia"/>
                <w:b/>
                <w:bCs/>
                <w:sz w:val="21"/>
                <w:szCs w:val="21"/>
              </w:rPr>
              <w:t>·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℃))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DBB7CB1" w14:textId="2E2D6CD9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40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C986A27" w14:textId="18C9C465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70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76E0EC85" w14:textId="3D1E9049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4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8</w:t>
            </w:r>
            <w:r w:rsidRPr="000F00A4">
              <w:rPr>
                <w:rFonts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DDEAFB1" w14:textId="66374945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4</w:t>
            </w:r>
            <w:r w:rsidRPr="000F00A4">
              <w:rPr>
                <w:sz w:val="21"/>
                <w:szCs w:val="21"/>
              </w:rPr>
              <w:t>90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306D910" w14:textId="08B97263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5</w:t>
            </w:r>
            <w:r w:rsidRPr="000F00A4"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8C22AC1" w14:textId="2E9F99A5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5</w:t>
            </w:r>
            <w:r w:rsidRPr="000F00A4">
              <w:rPr>
                <w:sz w:val="21"/>
                <w:szCs w:val="21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BEF1630" w14:textId="74E1D7A9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5</w:t>
            </w:r>
            <w:r w:rsidRPr="000F00A4">
              <w:rPr>
                <w:sz w:val="21"/>
                <w:szCs w:val="21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E3314BD" w14:textId="7690E1AF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6</w:t>
            </w:r>
            <w:r w:rsidRPr="000F00A4"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8AF86AF" w14:textId="39EC30EA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6</w:t>
            </w:r>
            <w:r w:rsidRPr="000F00A4">
              <w:rPr>
                <w:sz w:val="21"/>
                <w:szCs w:val="21"/>
              </w:rPr>
              <w:t>60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0CE89F7" w14:textId="4DB16E62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6</w:t>
            </w:r>
            <w:r w:rsidRPr="000F00A4">
              <w:rPr>
                <w:sz w:val="21"/>
                <w:szCs w:val="21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E8FB0E2" w14:textId="615AE1E5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6</w:t>
            </w:r>
            <w:r w:rsidRPr="000F00A4">
              <w:rPr>
                <w:sz w:val="21"/>
                <w:szCs w:val="21"/>
              </w:rPr>
              <w:t>60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9819403" w14:textId="1859A46B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7</w:t>
            </w:r>
            <w:r w:rsidRPr="000F00A4"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B17FC9F" w14:textId="2CCDD306" w:rsidR="00BF7844" w:rsidRPr="000F00A4" w:rsidRDefault="00BF7844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7</w:t>
            </w:r>
            <w:r w:rsidRPr="000F00A4">
              <w:rPr>
                <w:sz w:val="21"/>
                <w:szCs w:val="21"/>
              </w:rPr>
              <w:t>10</w:t>
            </w:r>
          </w:p>
        </w:tc>
      </w:tr>
    </w:tbl>
    <w:p w14:paraId="2D655898" w14:textId="77777777" w:rsidR="007D19CD" w:rsidRDefault="007D19CD" w:rsidP="00E96977">
      <w:pPr>
        <w:pStyle w:val="a4"/>
        <w:spacing w:before="65"/>
        <w:rPr>
          <w:rFonts w:cs="Times New Roman"/>
        </w:rPr>
      </w:pPr>
    </w:p>
    <w:p w14:paraId="29A18D72" w14:textId="77777777" w:rsidR="007D19CD" w:rsidRDefault="007D19CD" w:rsidP="00E96977">
      <w:pPr>
        <w:pStyle w:val="a4"/>
        <w:spacing w:before="65"/>
        <w:rPr>
          <w:rFonts w:cs="Times New Roman"/>
        </w:rPr>
      </w:pPr>
    </w:p>
    <w:p w14:paraId="1AFAE5D0" w14:textId="03CFFFBB" w:rsidR="00615195" w:rsidRDefault="00615195" w:rsidP="00E96977">
      <w:pPr>
        <w:pStyle w:val="a4"/>
        <w:spacing w:before="65"/>
        <w:rPr>
          <w:rFonts w:cs="Times New Roman"/>
        </w:rPr>
      </w:pPr>
      <w:r>
        <w:drawing>
          <wp:inline distT="0" distB="0" distL="0" distR="0" wp14:anchorId="5D9268C5" wp14:editId="54CA447A">
            <wp:extent cx="2520000" cy="18145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694" w:type="dxa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329"/>
        <w:gridCol w:w="505"/>
        <w:gridCol w:w="551"/>
        <w:gridCol w:w="551"/>
        <w:gridCol w:w="551"/>
        <w:gridCol w:w="551"/>
        <w:gridCol w:w="551"/>
        <w:gridCol w:w="551"/>
        <w:gridCol w:w="551"/>
        <w:gridCol w:w="551"/>
        <w:gridCol w:w="551"/>
        <w:gridCol w:w="636"/>
        <w:gridCol w:w="629"/>
        <w:gridCol w:w="636"/>
      </w:tblGrid>
      <w:tr w:rsidR="008315EF" w:rsidRPr="00C13BB9" w14:paraId="7E55F942" w14:textId="15A686C6" w:rsidTr="008315EF">
        <w:trPr>
          <w:jc w:val="center"/>
        </w:trPr>
        <w:tc>
          <w:tcPr>
            <w:tcW w:w="1323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DE580BB" w14:textId="5733C7FC" w:rsidR="008315EF" w:rsidRPr="00C13BB9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T (℃)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4F760F2" w14:textId="3D13E36F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61C99AA" w14:textId="11DFDEE4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8886805" w14:textId="5278FA06" w:rsidR="008315EF" w:rsidRPr="00C13BB9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200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20CDC0A" w14:textId="19895FED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300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AED68C3" w14:textId="7CD24AF1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400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39BB0E6" w14:textId="3D5E08D3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500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3F9C966" w14:textId="2646B9C9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600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C56056B" w14:textId="21693421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700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57D3B91" w14:textId="374924EE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800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ACD3E23" w14:textId="6F917ED6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900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4838843" w14:textId="779B832F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1000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EB0A26D" w14:textId="20CE89A6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1100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08D17E6" w14:textId="2ADEED07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200</w:t>
            </w:r>
          </w:p>
        </w:tc>
      </w:tr>
      <w:tr w:rsidR="008315EF" w:rsidRPr="00C13BB9" w14:paraId="50455191" w14:textId="2FDA8E59" w:rsidTr="008315EF">
        <w:trPr>
          <w:trHeight w:val="54"/>
          <w:jc w:val="center"/>
        </w:trPr>
        <w:tc>
          <w:tcPr>
            <w:tcW w:w="1323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55471855" w14:textId="3906518A" w:rsidR="008315EF" w:rsidRPr="000F00A4" w:rsidRDefault="008315EF" w:rsidP="000A3B6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sz w:val="21"/>
                <w:szCs w:val="21"/>
              </w:rPr>
              <w:t>λ(N/(s</w:t>
            </w:r>
            <w:r w:rsidRPr="000F00A4">
              <w:rPr>
                <w:rFonts w:cs="Times New Roman" w:hint="eastAsia"/>
                <w:b/>
                <w:bCs/>
                <w:sz w:val="21"/>
                <w:szCs w:val="21"/>
              </w:rPr>
              <w:t>·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℃))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1636483" w14:textId="17EC7DE7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4DA14A6" w14:textId="246C3053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237D5829" w14:textId="602B4321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 w:rsidR="00BC1E7B">
              <w:rPr>
                <w:rFonts w:cs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00B8601" w14:textId="12269302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BCF7033" w14:textId="46CBAE79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ECC3AB2" w14:textId="56EAA6F4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731CE59" w14:textId="259663FF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2</w:t>
            </w:r>
            <w:r w:rsidRPr="000F00A4">
              <w:rPr>
                <w:sz w:val="21"/>
                <w:szCs w:val="21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3B02DD2" w14:textId="763CD2C1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2</w:t>
            </w:r>
            <w:r w:rsidRPr="000F00A4">
              <w:rPr>
                <w:sz w:val="21"/>
                <w:szCs w:val="21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13BB8C8" w14:textId="1B2F89BB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2</w:t>
            </w:r>
            <w:r w:rsidRPr="000F00A4">
              <w:rPr>
                <w:sz w:val="21"/>
                <w:szCs w:val="21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BDD8F5C" w14:textId="305BBFB3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2</w:t>
            </w:r>
            <w:r w:rsidRPr="000F00A4">
              <w:rPr>
                <w:sz w:val="21"/>
                <w:szCs w:val="21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1A0E809" w14:textId="0F6DFD5E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2</w:t>
            </w:r>
            <w:r w:rsidRPr="000F00A4">
              <w:rPr>
                <w:sz w:val="21"/>
                <w:szCs w:val="21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0210C49" w14:textId="05866B83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2</w:t>
            </w:r>
            <w:r w:rsidRPr="000F00A4">
              <w:rPr>
                <w:sz w:val="21"/>
                <w:szCs w:val="21"/>
              </w:rPr>
              <w:t>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6E93C438" w14:textId="2A292B08" w:rsidR="008315EF" w:rsidRPr="000F00A4" w:rsidRDefault="008315EF" w:rsidP="000A3B6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3</w:t>
            </w:r>
            <w:r w:rsidRPr="000F00A4">
              <w:rPr>
                <w:sz w:val="21"/>
                <w:szCs w:val="21"/>
              </w:rPr>
              <w:t>1</w:t>
            </w:r>
          </w:p>
        </w:tc>
      </w:tr>
    </w:tbl>
    <w:p w14:paraId="04D407EE" w14:textId="378C611D" w:rsidR="00E96977" w:rsidRDefault="00E96977" w:rsidP="007D19CD">
      <w:pPr>
        <w:pStyle w:val="a4"/>
        <w:spacing w:before="65"/>
        <w:jc w:val="both"/>
        <w:rPr>
          <w:rFonts w:cs="Times New Roman"/>
        </w:rPr>
      </w:pPr>
    </w:p>
    <w:p w14:paraId="2A982B83" w14:textId="7CA6C773" w:rsidR="00EF6416" w:rsidRDefault="00EF6416" w:rsidP="00E96977">
      <w:pPr>
        <w:pStyle w:val="a4"/>
        <w:spacing w:before="65"/>
      </w:pPr>
      <w:r w:rsidRPr="00E96977">
        <w:drawing>
          <wp:inline distT="0" distB="0" distL="0" distR="0" wp14:anchorId="02821ABB" wp14:editId="57C73A42">
            <wp:extent cx="2520000" cy="19272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83" w:type="dxa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660"/>
        <w:gridCol w:w="426"/>
        <w:gridCol w:w="689"/>
        <w:gridCol w:w="584"/>
        <w:gridCol w:w="584"/>
        <w:gridCol w:w="584"/>
        <w:gridCol w:w="584"/>
        <w:gridCol w:w="584"/>
        <w:gridCol w:w="584"/>
        <w:gridCol w:w="584"/>
        <w:gridCol w:w="689"/>
        <w:gridCol w:w="584"/>
        <w:gridCol w:w="584"/>
        <w:gridCol w:w="531"/>
        <w:gridCol w:w="584"/>
        <w:gridCol w:w="584"/>
      </w:tblGrid>
      <w:tr w:rsidR="00C63363" w:rsidRPr="00C13BB9" w14:paraId="10997C24" w14:textId="3ED84F0B" w:rsidTr="00C63363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CC4265F" w14:textId="77777777" w:rsidR="00C63363" w:rsidRPr="00C13BB9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T (℃)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FB71937" w14:textId="73AF0A1C" w:rsidR="00C63363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1A68C68" w14:textId="00415387" w:rsidR="00C63363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C00F98E" w14:textId="397AA8B2" w:rsidR="00C63363" w:rsidRPr="00C13BB9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C729DEC" w14:textId="03BADCD6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15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4211857" w14:textId="6C4664B7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4AF7E86" w14:textId="21F82DD0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250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7B95A801" w14:textId="47E2D492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75B1996" w14:textId="5E698AFD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35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CF166A2" w14:textId="7F3DDCDD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40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3FB3836" w14:textId="13BB2404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45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7A81D8D" w14:textId="6FC6CA73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Pr="000F00A4"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77826AF5" w14:textId="4A3BC93A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sz w:val="21"/>
                <w:szCs w:val="21"/>
              </w:rPr>
              <w:t>55</w:t>
            </w:r>
            <w:r w:rsidRPr="000F00A4">
              <w:rPr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14E36CF" w14:textId="7196F888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  <w:r w:rsidRPr="000F00A4"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F7A7AA2" w14:textId="091240E0" w:rsidR="00C63363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B5D2161" w14:textId="525A47EC" w:rsidR="00C63363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00</w:t>
            </w:r>
          </w:p>
        </w:tc>
      </w:tr>
      <w:tr w:rsidR="00C63363" w:rsidRPr="00C13BB9" w14:paraId="61EB0704" w14:textId="0ED64B8D" w:rsidTr="00C63363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B3C3BDB" w14:textId="540EDF41" w:rsidR="00C63363" w:rsidRPr="000F00A4" w:rsidRDefault="00C63363" w:rsidP="00BB3383">
            <w:pPr>
              <w:widowControl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proofErr w:type="gramStart"/>
            <w:r w:rsidRPr="001A6CDF">
              <w:rPr>
                <w:rFonts w:cs="Times New Roman"/>
                <w:b/>
                <w:bCs/>
                <w:sz w:val="21"/>
                <w:szCs w:val="21"/>
              </w:rPr>
              <w:lastRenderedPageBreak/>
              <w:t>α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(</w:t>
            </w:r>
            <w:proofErr w:type="gramEnd"/>
            <w:r>
              <w:rPr>
                <w:rFonts w:cs="Times New Roman"/>
                <w:b/>
                <w:bCs/>
                <w:sz w:val="21"/>
                <w:szCs w:val="21"/>
              </w:rPr>
              <w:t>10</w:t>
            </w:r>
            <w:r>
              <w:rPr>
                <w:rFonts w:cs="Times New Roman"/>
                <w:b/>
                <w:bCs/>
                <w:sz w:val="21"/>
                <w:szCs w:val="21"/>
                <w:vertAlign w:val="superscript"/>
              </w:rPr>
              <w:t>-6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/℃)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D327493" w14:textId="3130A131" w:rsidR="00C63363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05B1839" w14:textId="6A5AD2B2" w:rsidR="00C63363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3.05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00D1250B" w14:textId="5D654028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13.1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286BA6F" w14:textId="02975154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3.3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5AB314F" w14:textId="0E88F3F1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3.5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38F61D2" w14:textId="66BB8DF0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13.7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EA858A8" w14:textId="6FA06B75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3.8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B5DF4AF" w14:textId="167D8491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3.9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E809446" w14:textId="3E74EDAE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14.1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5C50BD6" w14:textId="46C7620E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14.25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363D261" w14:textId="21AA9E05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14.3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78AB192" w14:textId="4CE2B3C4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4.6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ECB222D" w14:textId="14FBAEF0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2D96AE6" w14:textId="656C1291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5.3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E1D145F" w14:textId="01699A31" w:rsidR="00C63363" w:rsidRPr="000F00A4" w:rsidRDefault="00C63363" w:rsidP="00BB3383">
            <w:pPr>
              <w:widowControl w:val="0"/>
              <w:autoSpaceDE w:val="0"/>
              <w:autoSpaceDN w:val="0"/>
              <w:adjustRightInd w:val="0"/>
              <w:spacing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5.8</w:t>
            </w:r>
          </w:p>
        </w:tc>
      </w:tr>
    </w:tbl>
    <w:p w14:paraId="253E9418" w14:textId="77777777" w:rsidR="001A6CDF" w:rsidRDefault="001A6CDF" w:rsidP="001A6CDF">
      <w:pPr>
        <w:pStyle w:val="a4"/>
        <w:spacing w:before="65"/>
        <w:jc w:val="both"/>
      </w:pPr>
    </w:p>
    <w:p w14:paraId="254C1480" w14:textId="37B7600E" w:rsidR="00B2421B" w:rsidRDefault="00B2421B" w:rsidP="00B2421B">
      <w:pPr>
        <w:pStyle w:val="a4"/>
        <w:spacing w:before="65"/>
        <w:jc w:val="both"/>
      </w:pPr>
      <w:r>
        <w:rPr>
          <w:rFonts w:hint="eastAsia"/>
        </w:rPr>
        <w:t>density</w:t>
      </w:r>
      <w:r>
        <w:rPr>
          <w:rFonts w:hint="eastAsia"/>
        </w:rPr>
        <w:t>：</w:t>
      </w:r>
    </w:p>
    <w:p w14:paraId="10ECD8C6" w14:textId="73C66D1E" w:rsidR="00B2421B" w:rsidRDefault="00B2421B" w:rsidP="00B2421B">
      <w:r w:rsidRPr="00B2421B">
        <w:rPr>
          <w:rFonts w:cs="Times New Roman"/>
        </w:rPr>
        <w:t>ρ</w:t>
      </w:r>
      <w:r w:rsidRPr="00B2421B">
        <w:t xml:space="preserve"> = 8.22 × 10</w:t>
      </w:r>
      <w:r>
        <w:rPr>
          <w:vertAlign w:val="superscript"/>
        </w:rPr>
        <w:t xml:space="preserve">3 </w:t>
      </w:r>
      <w:r>
        <w:rPr>
          <w:rFonts w:hint="eastAsia"/>
        </w:rPr>
        <w:t>k</w:t>
      </w:r>
      <w:r w:rsidRPr="00B2421B">
        <w:t>g/m</w:t>
      </w:r>
      <w:r w:rsidRPr="00B2421B">
        <w:rPr>
          <w:vertAlign w:val="superscript"/>
        </w:rPr>
        <w:t>3</w:t>
      </w:r>
    </w:p>
    <w:p w14:paraId="3870ABDA" w14:textId="77777777" w:rsidR="002633A9" w:rsidRDefault="002633A9" w:rsidP="00EF6416">
      <w:pPr>
        <w:tabs>
          <w:tab w:val="left" w:pos="3203"/>
        </w:tabs>
        <w:spacing w:before="65"/>
        <w:ind w:firstLineChars="0" w:firstLine="0"/>
        <w:rPr>
          <w:b/>
          <w:bCs/>
        </w:rPr>
      </w:pPr>
    </w:p>
    <w:p w14:paraId="0FFE6D2A" w14:textId="6029A375" w:rsidR="00EF6416" w:rsidRDefault="00EF6416" w:rsidP="00EF6416">
      <w:pPr>
        <w:tabs>
          <w:tab w:val="left" w:pos="3203"/>
        </w:tabs>
        <w:spacing w:before="65"/>
        <w:ind w:firstLineChars="0" w:firstLine="0"/>
        <w:rPr>
          <w:b/>
          <w:bCs/>
        </w:rPr>
      </w:pPr>
      <w:r w:rsidRPr="00EF6416">
        <w:rPr>
          <w:rFonts w:hint="eastAsia"/>
          <w:b/>
          <w:bCs/>
        </w:rPr>
        <w:t>Work</w:t>
      </w:r>
      <w:r w:rsidRPr="00EF6416">
        <w:rPr>
          <w:b/>
          <w:bCs/>
        </w:rPr>
        <w:t xml:space="preserve">piece </w:t>
      </w:r>
      <w:r w:rsidRPr="00EF6416">
        <w:rPr>
          <w:rFonts w:hint="eastAsia"/>
          <w:b/>
          <w:bCs/>
        </w:rPr>
        <w:t>elastic</w:t>
      </w:r>
      <w:r w:rsidRPr="00EF6416">
        <w:rPr>
          <w:b/>
          <w:bCs/>
        </w:rPr>
        <w:t xml:space="preserve"> </w:t>
      </w:r>
      <w:r w:rsidR="00E31716">
        <w:rPr>
          <w:b/>
          <w:bCs/>
        </w:rPr>
        <w:t xml:space="preserve">model and </w:t>
      </w:r>
      <w:r w:rsidRPr="00EF6416">
        <w:rPr>
          <w:b/>
          <w:bCs/>
        </w:rPr>
        <w:t>properties:</w:t>
      </w:r>
    </w:p>
    <w:p w14:paraId="6E0F6AD6" w14:textId="64B62EFB" w:rsidR="00E31716" w:rsidRDefault="00E31716" w:rsidP="00EF6416">
      <w:pPr>
        <w:ind w:firstLineChars="0" w:firstLine="0"/>
      </w:pPr>
      <w:r w:rsidRPr="00E31716">
        <w:t>Hooke’s law</w:t>
      </w:r>
      <w:r>
        <w:t>:</w:t>
      </w:r>
    </w:p>
    <w:p w14:paraId="3C353018" w14:textId="240A143E" w:rsidR="00E31716" w:rsidRPr="00E31716" w:rsidRDefault="00E31716" w:rsidP="00E31716">
      <w:pPr>
        <w:pStyle w:val="a4"/>
        <w:spacing w:before="65"/>
      </w:pPr>
      <w:r>
        <w:drawing>
          <wp:inline distT="0" distB="0" distL="0" distR="0" wp14:anchorId="31B74A9E" wp14:editId="5FB65CCC">
            <wp:extent cx="1962164" cy="4238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64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3F44" w14:textId="4C86E516" w:rsidR="00EF6416" w:rsidRDefault="00EF6416" w:rsidP="00EF6416">
      <w:pPr>
        <w:ind w:firstLineChars="0" w:firstLine="0"/>
      </w:pPr>
      <w:r>
        <w:rPr>
          <w:rFonts w:hint="eastAsia"/>
        </w:rPr>
        <w:t>temperature</w:t>
      </w:r>
      <w:r>
        <w:t xml:space="preserve"> dependent </w:t>
      </w:r>
      <w:proofErr w:type="gramStart"/>
      <w:r>
        <w:t>Young’s</w:t>
      </w:r>
      <w:proofErr w:type="gramEnd"/>
      <w:r>
        <w:t xml:space="preserve"> modulus E and </w:t>
      </w:r>
      <w:proofErr w:type="spellStart"/>
      <w:r>
        <w:t>Possion’s</w:t>
      </w:r>
      <w:proofErr w:type="spellEnd"/>
      <w:r>
        <w:t xml:space="preserve"> ratio </w:t>
      </w:r>
      <w:r w:rsidRPr="00EF6416">
        <w:rPr>
          <w:rFonts w:cs="Times New Roman"/>
          <w:b/>
          <w:bCs/>
          <w:color w:val="000000"/>
          <w:kern w:val="0"/>
          <w:sz w:val="21"/>
          <w:szCs w:val="21"/>
        </w:rPr>
        <w:t>ν</w:t>
      </w:r>
    </w:p>
    <w:p w14:paraId="1C8F6593" w14:textId="77777777" w:rsidR="00EF6416" w:rsidRPr="00EF6416" w:rsidRDefault="00EF6416" w:rsidP="00EF6416">
      <w:pPr>
        <w:ind w:firstLineChars="0" w:firstLine="0"/>
      </w:pP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198"/>
        <w:gridCol w:w="1368"/>
        <w:gridCol w:w="899"/>
      </w:tblGrid>
      <w:tr w:rsidR="00EF6416" w:rsidRPr="00C13BB9" w14:paraId="29DC9916" w14:textId="77777777" w:rsidTr="008D0529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5D3E7204" w14:textId="29849078" w:rsidR="00EF6416" w:rsidRPr="00C13BB9" w:rsidRDefault="00EF6416" w:rsidP="00201467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EF6416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 xml:space="preserve">T 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(</w:t>
            </w:r>
            <w:r w:rsidR="00DF0099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℃</w:t>
            </w: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FA8EF93" w14:textId="043F0D81" w:rsidR="00EF6416" w:rsidRPr="00C13BB9" w:rsidRDefault="00EF6416" w:rsidP="00201467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EF6416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 xml:space="preserve">E </w:t>
            </w:r>
            <w:r w:rsidR="009D0743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F6416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GPa</w:t>
            </w:r>
            <w:proofErr w:type="spellEnd"/>
            <w:r w:rsidR="009D0743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EFBB85D" w14:textId="35840A41" w:rsidR="00EF6416" w:rsidRDefault="00EF6416" w:rsidP="00201467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EF6416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ν</w:t>
            </w:r>
          </w:p>
        </w:tc>
      </w:tr>
      <w:tr w:rsidR="00EF6416" w:rsidRPr="00C13BB9" w14:paraId="22DBBA42" w14:textId="77777777" w:rsidTr="008D0529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E9978B" w14:textId="479B6198" w:rsidR="00EF6416" w:rsidRPr="00C13BB9" w:rsidRDefault="009D0743" w:rsidP="00201467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676BF7" w14:textId="26638F9C" w:rsidR="00EF6416" w:rsidRPr="00C13BB9" w:rsidRDefault="009D0743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A5AC9C" w14:textId="6603A955" w:rsidR="00EF6416" w:rsidRDefault="009D0743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0.3</w:t>
            </w:r>
          </w:p>
        </w:tc>
      </w:tr>
      <w:tr w:rsidR="009D0743" w:rsidRPr="00C13BB9" w14:paraId="51AA040C" w14:textId="77777777" w:rsidTr="008D0529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2B5F7C2A" w14:textId="46D4BC9B" w:rsidR="009D0743" w:rsidRDefault="009D0743" w:rsidP="00201467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8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092B2BEE" w14:textId="06D871F4" w:rsidR="009D0743" w:rsidRDefault="009D0743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55.9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84106AD" w14:textId="6E82FE38" w:rsidR="009D0743" w:rsidRDefault="009D0743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.3</w:t>
            </w:r>
          </w:p>
        </w:tc>
      </w:tr>
    </w:tbl>
    <w:p w14:paraId="02D95A2E" w14:textId="3221DFB4" w:rsidR="00EF6416" w:rsidRDefault="00EF6416" w:rsidP="00EF6416">
      <w:pPr>
        <w:pStyle w:val="a4"/>
        <w:spacing w:before="65"/>
        <w:jc w:val="both"/>
      </w:pPr>
    </w:p>
    <w:p w14:paraId="219321AD" w14:textId="538FA3AC" w:rsidR="00E31716" w:rsidRDefault="00E31716" w:rsidP="00E31716">
      <w:pPr>
        <w:tabs>
          <w:tab w:val="left" w:pos="3203"/>
        </w:tabs>
        <w:spacing w:before="65"/>
        <w:ind w:firstLineChars="0" w:firstLine="0"/>
        <w:rPr>
          <w:b/>
          <w:bCs/>
        </w:rPr>
      </w:pPr>
      <w:r w:rsidRPr="00EF6416">
        <w:rPr>
          <w:rFonts w:hint="eastAsia"/>
          <w:b/>
          <w:bCs/>
        </w:rPr>
        <w:t>Work</w:t>
      </w:r>
      <w:r w:rsidRPr="00EF6416">
        <w:rPr>
          <w:b/>
          <w:bCs/>
        </w:rPr>
        <w:t xml:space="preserve">piece </w:t>
      </w:r>
      <w:r>
        <w:rPr>
          <w:b/>
          <w:bCs/>
        </w:rPr>
        <w:t>plastic</w:t>
      </w:r>
      <w:r w:rsidRPr="00EF6416">
        <w:rPr>
          <w:b/>
          <w:bCs/>
        </w:rPr>
        <w:t xml:space="preserve"> </w:t>
      </w:r>
      <w:r w:rsidR="008B7867">
        <w:rPr>
          <w:b/>
          <w:bCs/>
        </w:rPr>
        <w:t xml:space="preserve">model and </w:t>
      </w:r>
      <w:r w:rsidRPr="00EF6416">
        <w:rPr>
          <w:b/>
          <w:bCs/>
        </w:rPr>
        <w:t>properties:</w:t>
      </w:r>
    </w:p>
    <w:p w14:paraId="4886D5E6" w14:textId="0D0BFAF5" w:rsidR="008B7867" w:rsidRPr="008B7867" w:rsidRDefault="008B7867" w:rsidP="008B7867">
      <w:pPr>
        <w:ind w:firstLineChars="0" w:firstLine="0"/>
      </w:pPr>
      <w:r w:rsidRPr="008B7867">
        <w:t>Johnson-Cook plasticity model</w:t>
      </w:r>
      <w:r>
        <w:rPr>
          <w:rFonts w:hint="eastAsia"/>
        </w:rPr>
        <w:t>:</w:t>
      </w:r>
    </w:p>
    <w:p w14:paraId="204CAA9A" w14:textId="30FA6226" w:rsidR="008B7867" w:rsidRPr="008B7867" w:rsidRDefault="008B7867" w:rsidP="008B7867">
      <w:pPr>
        <w:pStyle w:val="a4"/>
        <w:spacing w:before="65"/>
      </w:pPr>
      <w:r>
        <w:drawing>
          <wp:inline distT="0" distB="0" distL="0" distR="0" wp14:anchorId="109420C7" wp14:editId="34DA232F">
            <wp:extent cx="5274310" cy="900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D960" w14:textId="60BF15BD" w:rsidR="00E31716" w:rsidRDefault="008D0529" w:rsidP="00EF6416">
      <w:pPr>
        <w:pStyle w:val="a4"/>
        <w:spacing w:before="65"/>
        <w:jc w:val="both"/>
      </w:pPr>
      <w:r w:rsidRPr="008D0529">
        <w:t>Johnson-Cook flow stress material parameters</w:t>
      </w:r>
      <w:r>
        <w:t>:</w:t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865"/>
        <w:gridCol w:w="936"/>
        <w:gridCol w:w="989"/>
        <w:gridCol w:w="940"/>
        <w:gridCol w:w="928"/>
        <w:gridCol w:w="940"/>
        <w:gridCol w:w="689"/>
        <w:gridCol w:w="689"/>
      </w:tblGrid>
      <w:tr w:rsidR="00542CF1" w:rsidRPr="00C13BB9" w14:paraId="2B88DE39" w14:textId="18BDD8B3" w:rsidTr="008F4E17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bookmarkStart w:id="3" w:name="_Hlk124269746"/>
          <w:p w14:paraId="4BAC3C13" w14:textId="56132D6B" w:rsidR="008D0529" w:rsidRPr="00C13BB9" w:rsidRDefault="008D0529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BF3809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object w:dxaOrig="260" w:dyaOrig="360" w14:anchorId="2814E2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15pt;height:18pt" o:ole="">
                  <v:imagedata r:id="rId13" o:title=""/>
                </v:shape>
                <o:OLEObject Type="Embed" ProgID="Equation.DSMT4" ShapeID="_x0000_i1025" DrawAspect="Content" ObjectID="_1748624386" r:id="rId14"/>
              </w:object>
            </w:r>
            <w:r w:rsidRPr="00BF3809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(1/s)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98977C6" w14:textId="2E256560" w:rsidR="008D0529" w:rsidRPr="00C13BB9" w:rsidRDefault="008D0529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542CF1">
              <w:rPr>
                <w:b/>
                <w:bCs/>
              </w:rPr>
              <w:t>T</w:t>
            </w:r>
            <w:r w:rsidRPr="00542CF1">
              <w:rPr>
                <w:b/>
                <w:bCs/>
                <w:vertAlign w:val="subscript"/>
              </w:rPr>
              <w:t>0</w:t>
            </w:r>
            <w:r w:rsidRPr="00542CF1">
              <w:rPr>
                <w:b/>
                <w:bCs/>
              </w:rPr>
              <w:t xml:space="preserve"> (</w:t>
            </w:r>
            <w:r w:rsidRPr="00542CF1">
              <w:rPr>
                <w:rFonts w:cs="Times New Roman"/>
                <w:b/>
                <w:bCs/>
              </w:rPr>
              <w:t>℃</w:t>
            </w:r>
            <w:r w:rsidRPr="00542CF1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9C4BCBA" w14:textId="0F952942" w:rsidR="008D0529" w:rsidRPr="00542CF1" w:rsidRDefault="008D0529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542CF1">
              <w:rPr>
                <w:b/>
                <w:bCs/>
              </w:rPr>
              <w:t>T</w:t>
            </w:r>
            <w:r w:rsidRPr="00542CF1">
              <w:rPr>
                <w:b/>
                <w:bCs/>
                <w:vertAlign w:val="subscript"/>
              </w:rPr>
              <w:t>m</w:t>
            </w:r>
            <w:r w:rsidRPr="00542CF1">
              <w:rPr>
                <w:b/>
                <w:bCs/>
              </w:rPr>
              <w:t xml:space="preserve"> (</w:t>
            </w:r>
            <w:r w:rsidRPr="00542CF1">
              <w:rPr>
                <w:rFonts w:cs="Times New Roman"/>
                <w:b/>
                <w:bCs/>
              </w:rPr>
              <w:t>℃</w:t>
            </w:r>
            <w:r w:rsidRPr="00542CF1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2B48DC1" w14:textId="7C2D160C" w:rsidR="008D0529" w:rsidRPr="00542CF1" w:rsidRDefault="00542CF1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542CF1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A(MPa)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55D3584E" w14:textId="702689B6" w:rsidR="008D0529" w:rsidRPr="00EF6416" w:rsidRDefault="00542CF1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B(MPa)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F2643F0" w14:textId="74355F92" w:rsidR="008D0529" w:rsidRPr="00EF6416" w:rsidRDefault="00542CF1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C(MPa)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40F6CD9" w14:textId="4C3859F8" w:rsidR="008D0529" w:rsidRPr="00EF6416" w:rsidRDefault="008D0529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n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62F10EF" w14:textId="3FA712AE" w:rsidR="008D0529" w:rsidRPr="00EF6416" w:rsidRDefault="008D0529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m</w:t>
            </w:r>
          </w:p>
        </w:tc>
      </w:tr>
      <w:tr w:rsidR="00542CF1" w:rsidRPr="00C13BB9" w14:paraId="45202290" w14:textId="16A98CB9" w:rsidTr="008F4E17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38A54304" w14:textId="22A220B8" w:rsidR="008D0529" w:rsidRPr="00542CF1" w:rsidRDefault="00542CF1" w:rsidP="00542CF1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  <w:vertAlign w:val="superscript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10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  <w:vertAlign w:val="superscript"/>
              </w:rPr>
              <w:t>-3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3708B89C" w14:textId="13EB53A3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49F0F70" w14:textId="4D4AD15D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1297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74A586D" w14:textId="041E0720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9D4F05C" w14:textId="3A5D0A5B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9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D14DD6D" w14:textId="5D8293EC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.015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8FE1D3E" w14:textId="7FE3B1DC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0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.777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1885E44" w14:textId="38B380EA" w:rsidR="008D0529" w:rsidRDefault="00542CF1" w:rsidP="00542CF1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.689</w:t>
            </w:r>
          </w:p>
        </w:tc>
      </w:tr>
      <w:bookmarkEnd w:id="3"/>
    </w:tbl>
    <w:p w14:paraId="1DB1DE5C" w14:textId="35050E65" w:rsidR="008D0529" w:rsidRDefault="008D0529" w:rsidP="00EF6416">
      <w:pPr>
        <w:pStyle w:val="a4"/>
        <w:spacing w:before="65"/>
        <w:jc w:val="both"/>
      </w:pPr>
    </w:p>
    <w:p w14:paraId="65DA386E" w14:textId="3AFA5062" w:rsidR="00B32276" w:rsidRDefault="00B32276" w:rsidP="00B32276">
      <w:pPr>
        <w:tabs>
          <w:tab w:val="left" w:pos="3203"/>
        </w:tabs>
        <w:spacing w:before="65"/>
        <w:ind w:firstLineChars="0" w:firstLine="0"/>
        <w:rPr>
          <w:b/>
          <w:bCs/>
        </w:rPr>
      </w:pPr>
      <w:r>
        <w:rPr>
          <w:b/>
          <w:bCs/>
        </w:rPr>
        <w:t>Chip formation</w:t>
      </w:r>
      <w:r w:rsidRPr="00EF6416">
        <w:rPr>
          <w:b/>
          <w:bCs/>
        </w:rPr>
        <w:t xml:space="preserve"> </w:t>
      </w:r>
      <w:r>
        <w:rPr>
          <w:b/>
          <w:bCs/>
        </w:rPr>
        <w:t xml:space="preserve">model and </w:t>
      </w:r>
      <w:r w:rsidRPr="00EF6416">
        <w:rPr>
          <w:b/>
          <w:bCs/>
        </w:rPr>
        <w:t>properties:</w:t>
      </w:r>
    </w:p>
    <w:p w14:paraId="2FEA9924" w14:textId="307655AF" w:rsidR="00B32276" w:rsidRDefault="00B32276" w:rsidP="00B32276">
      <w:pPr>
        <w:ind w:firstLineChars="0" w:firstLine="0"/>
      </w:pPr>
      <w:r w:rsidRPr="00B32276">
        <w:t>Johnson-Cook damage model</w:t>
      </w:r>
      <w:r>
        <w:t>:</w:t>
      </w:r>
    </w:p>
    <w:p w14:paraId="46C1FA08" w14:textId="4B2335E7" w:rsidR="00B32276" w:rsidRDefault="00B32276" w:rsidP="00B32276">
      <w:pPr>
        <w:pStyle w:val="a4"/>
        <w:spacing w:before="65"/>
      </w:pPr>
      <w:r>
        <w:lastRenderedPageBreak/>
        <w:drawing>
          <wp:inline distT="0" distB="0" distL="0" distR="0" wp14:anchorId="4F648417" wp14:editId="0E78CB7D">
            <wp:extent cx="4781550" cy="5946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327" cy="5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689"/>
        <w:gridCol w:w="689"/>
      </w:tblGrid>
      <w:tr w:rsidR="008F4E17" w:rsidRPr="00C13BB9" w14:paraId="643612DF" w14:textId="77777777" w:rsidTr="0054161C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266542C" w14:textId="0ECD970D" w:rsidR="008F4E17" w:rsidRPr="00C13BB9" w:rsidRDefault="008F4E17" w:rsidP="0054161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bookmarkStart w:id="4" w:name="_Hlk124270912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d</w:t>
            </w:r>
            <w:r w:rsidRPr="008F4E17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AB7D981" w14:textId="28ED3CFD" w:rsidR="008F4E17" w:rsidRPr="00C13BB9" w:rsidRDefault="008F4E17" w:rsidP="0054161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d</w:t>
            </w:r>
            <w:r w:rsidRPr="008F4E17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  <w:vertAlign w:val="subscript"/>
              </w:rPr>
              <w:t>4</w:t>
            </w:r>
          </w:p>
        </w:tc>
      </w:tr>
      <w:tr w:rsidR="008F4E17" w:rsidRPr="00C13BB9" w14:paraId="204C8EFE" w14:textId="77777777" w:rsidTr="0054161C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51E05C0F" w14:textId="02C2D5A2" w:rsidR="008F4E17" w:rsidRDefault="008F4E17" w:rsidP="0054161C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2.031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273885F7" w14:textId="4277A51A" w:rsidR="008F4E17" w:rsidRDefault="008F4E17" w:rsidP="0054161C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0.014</w:t>
            </w:r>
          </w:p>
        </w:tc>
      </w:tr>
      <w:bookmarkEnd w:id="4"/>
    </w:tbl>
    <w:p w14:paraId="20D7C14D" w14:textId="77777777" w:rsidR="00B32276" w:rsidRPr="00B32276" w:rsidRDefault="00B32276" w:rsidP="00B32276">
      <w:pPr>
        <w:pStyle w:val="a4"/>
        <w:spacing w:before="65"/>
      </w:pPr>
    </w:p>
    <w:p w14:paraId="1E05F6CF" w14:textId="5CE6F48D" w:rsidR="00B32276" w:rsidRDefault="007D13A9" w:rsidP="00EF6416">
      <w:pPr>
        <w:pStyle w:val="a4"/>
        <w:spacing w:before="65"/>
        <w:jc w:val="both"/>
        <w:rPr>
          <w:b/>
          <w:bCs/>
        </w:rPr>
      </w:pPr>
      <w:r w:rsidRPr="007D13A9">
        <w:rPr>
          <w:b/>
          <w:bCs/>
        </w:rPr>
        <w:t>Tungsten carbide</w:t>
      </w:r>
      <w:r>
        <w:rPr>
          <w:b/>
          <w:bCs/>
        </w:rPr>
        <w:t xml:space="preserve"> </w:t>
      </w:r>
      <w:r w:rsidR="0054161C" w:rsidRPr="0054161C">
        <w:rPr>
          <w:rFonts w:hint="eastAsia"/>
          <w:b/>
          <w:bCs/>
        </w:rPr>
        <w:t>T</w:t>
      </w:r>
      <w:r w:rsidR="0054161C" w:rsidRPr="0054161C">
        <w:rPr>
          <w:b/>
          <w:bCs/>
        </w:rPr>
        <w:t xml:space="preserve">ool </w:t>
      </w:r>
      <w:r w:rsidR="0054161C">
        <w:rPr>
          <w:b/>
          <w:bCs/>
        </w:rPr>
        <w:t>material</w:t>
      </w:r>
      <w:r w:rsidR="0054161C" w:rsidRPr="0054161C">
        <w:rPr>
          <w:b/>
          <w:bCs/>
        </w:rPr>
        <w:t xml:space="preserve"> properties:</w:t>
      </w:r>
    </w:p>
    <w:p w14:paraId="7F849EC9" w14:textId="3EE8C614" w:rsidR="0054161C" w:rsidRDefault="00BD2328" w:rsidP="00BD2328">
      <w:pPr>
        <w:ind w:firstLineChars="0" w:firstLine="0"/>
      </w:pPr>
      <w:bookmarkStart w:id="5" w:name="_Hlk124273143"/>
      <w:r w:rsidRPr="00BD2328">
        <w:t>temperature dependent specific heat capacity cp, thermal conductivity λ</w:t>
      </w:r>
      <w:bookmarkEnd w:id="5"/>
      <w:r w:rsidRPr="00BD2328">
        <w:t xml:space="preserve">, and </w:t>
      </w:r>
      <w:bookmarkStart w:id="6" w:name="_Hlk124273131"/>
      <w:r w:rsidRPr="00BD2328">
        <w:t>thermal expansion α</w:t>
      </w:r>
      <w:bookmarkEnd w:id="6"/>
      <w:r>
        <w:t>, and density</w:t>
      </w:r>
      <w:r w:rsidRPr="00BD2328">
        <w:t>:</w:t>
      </w:r>
    </w:p>
    <w:p w14:paraId="0303B2BA" w14:textId="77777777" w:rsidR="00123151" w:rsidRPr="0054161C" w:rsidRDefault="00123151" w:rsidP="00BD2328">
      <w:pPr>
        <w:ind w:firstLineChars="0" w:firstLine="0"/>
      </w:pP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179"/>
        <w:gridCol w:w="1210"/>
      </w:tblGrid>
      <w:tr w:rsidR="0054161C" w:rsidRPr="00C13BB9" w14:paraId="4F5C6F58" w14:textId="77777777" w:rsidTr="00995965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02FEB1C" w14:textId="694CFB0C" w:rsidR="0054161C" w:rsidRPr="00C13BB9" w:rsidRDefault="00BF3809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bookmarkStart w:id="7" w:name="_Hlk124273112"/>
            <w:bookmarkStart w:id="8" w:name="_Hlk124273054"/>
            <w:r w:rsidRPr="00BF3809">
              <w:rPr>
                <w:rFonts w:cs="Times New Roman"/>
                <w:b/>
                <w:bCs/>
              </w:rPr>
              <w:t>ρ</w:t>
            </w:r>
            <w:bookmarkEnd w:id="7"/>
            <w:r w:rsidR="0054161C">
              <w:rPr>
                <w:b/>
                <w:bCs/>
              </w:rPr>
              <w:t>(kg/m</w:t>
            </w:r>
            <w:r w:rsidR="0054161C">
              <w:rPr>
                <w:b/>
                <w:bCs/>
                <w:vertAlign w:val="superscript"/>
              </w:rPr>
              <w:t>3</w:t>
            </w:r>
            <w:r w:rsidR="0054161C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95B51C3" w14:textId="051D0304" w:rsidR="0054161C" w:rsidRPr="00C13BB9" w:rsidRDefault="0054161C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gramStart"/>
            <w:r w:rsidRPr="00995965">
              <w:rPr>
                <w:rFonts w:cs="Times New Roman"/>
                <w:b/>
                <w:bCs/>
              </w:rPr>
              <w:t>α(</w:t>
            </w:r>
            <w:proofErr w:type="gramEnd"/>
            <w:r w:rsidRPr="00995965">
              <w:rPr>
                <w:rFonts w:cs="Times New Roman"/>
                <w:b/>
                <w:bCs/>
              </w:rPr>
              <w:t>10</w:t>
            </w:r>
            <w:r w:rsidRPr="00995965">
              <w:rPr>
                <w:rFonts w:cs="Times New Roman"/>
                <w:b/>
                <w:bCs/>
                <w:vertAlign w:val="superscript"/>
              </w:rPr>
              <w:t>-6</w:t>
            </w:r>
            <w:r w:rsidRPr="00995965">
              <w:rPr>
                <w:rFonts w:cs="Times New Roman"/>
                <w:b/>
                <w:bCs/>
              </w:rPr>
              <w:t>/℃)</w:t>
            </w:r>
          </w:p>
        </w:tc>
      </w:tr>
      <w:tr w:rsidR="0054161C" w:rsidRPr="00C13BB9" w14:paraId="70F8C8CD" w14:textId="77777777" w:rsidTr="00995965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28287277" w14:textId="744777F0" w:rsidR="0054161C" w:rsidRDefault="0054161C" w:rsidP="00201467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15.8</w:t>
            </w:r>
            <w:r w:rsidRPr="0054161C"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×</w:t>
            </w:r>
            <w:r w:rsidRPr="0054161C"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 xml:space="preserve"> 10</w:t>
            </w:r>
            <w:r w:rsidRPr="0054161C">
              <w:rPr>
                <w:rFonts w:cs="Times New Roman"/>
                <w:bCs/>
                <w:color w:val="000000"/>
                <w:kern w:val="0"/>
                <w:sz w:val="21"/>
                <w:szCs w:val="21"/>
                <w:vertAlign w:val="superscript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32BBFD7F" w14:textId="1B6432E5" w:rsidR="0054161C" w:rsidRDefault="0054161C" w:rsidP="00201467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540</w:t>
            </w:r>
          </w:p>
        </w:tc>
      </w:tr>
      <w:bookmarkEnd w:id="8"/>
    </w:tbl>
    <w:p w14:paraId="7A06A2F7" w14:textId="3C8E046B" w:rsidR="0054161C" w:rsidRDefault="0054161C" w:rsidP="0054161C"/>
    <w:p w14:paraId="2F4C549D" w14:textId="1E56D96A" w:rsidR="00D4423C" w:rsidRDefault="00D4423C" w:rsidP="00D4423C">
      <w:pPr>
        <w:pStyle w:val="a4"/>
        <w:spacing w:before="65"/>
      </w:pPr>
      <w:r>
        <w:drawing>
          <wp:inline distT="0" distB="0" distL="0" distR="0" wp14:anchorId="04DF6AD6" wp14:editId="0A12577B">
            <wp:extent cx="2520000" cy="189260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54" w:type="dxa"/>
        <w:jc w:val="center"/>
        <w:tblBorders>
          <w:top w:val="single" w:sz="8" w:space="0" w:color="000000"/>
          <w:bottom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44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680"/>
        <w:gridCol w:w="680"/>
        <w:gridCol w:w="680"/>
      </w:tblGrid>
      <w:tr w:rsidR="00E87FDC" w:rsidRPr="00C13BB9" w14:paraId="5A6853FB" w14:textId="77777777" w:rsidTr="00E87FDC">
        <w:trPr>
          <w:jc w:val="center"/>
        </w:trPr>
        <w:tc>
          <w:tcPr>
            <w:tcW w:w="1344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59E0FA17" w14:textId="77777777" w:rsidR="00AB1DFA" w:rsidRPr="00C13BB9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T (℃)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5F08D06" w14:textId="3942171A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19E9891" w14:textId="332C63B3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6E72AE4" w14:textId="081325D2" w:rsidR="00AB1DFA" w:rsidRPr="00C13BB9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200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D6541F3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300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09FC7F2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400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CC63907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500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B86782B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600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0BCD88E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700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7CCBA5B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800</w:t>
            </w:r>
          </w:p>
        </w:tc>
        <w:tc>
          <w:tcPr>
            <w:tcW w:w="567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4161379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900</w:t>
            </w:r>
          </w:p>
        </w:tc>
        <w:tc>
          <w:tcPr>
            <w:tcW w:w="68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DF5B757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1000</w:t>
            </w:r>
          </w:p>
        </w:tc>
        <w:tc>
          <w:tcPr>
            <w:tcW w:w="68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68748CA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1100</w:t>
            </w:r>
          </w:p>
        </w:tc>
        <w:tc>
          <w:tcPr>
            <w:tcW w:w="680" w:type="dxa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F005276" w14:textId="77777777" w:rsidR="00AB1DFA" w:rsidRPr="000F00A4" w:rsidRDefault="00AB1DFA" w:rsidP="003840C6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200</w:t>
            </w:r>
          </w:p>
        </w:tc>
      </w:tr>
      <w:tr w:rsidR="00E87FDC" w:rsidRPr="00C13BB9" w14:paraId="627A30C8" w14:textId="77777777" w:rsidTr="00E87FDC">
        <w:trPr>
          <w:trHeight w:val="54"/>
          <w:jc w:val="center"/>
        </w:trPr>
        <w:tc>
          <w:tcPr>
            <w:tcW w:w="1344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F6A993A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sz w:val="21"/>
                <w:szCs w:val="21"/>
              </w:rPr>
              <w:t>c</w:t>
            </w:r>
            <w:r w:rsidRPr="000F00A4">
              <w:rPr>
                <w:rFonts w:cs="Times New Roman"/>
                <w:b/>
                <w:bCs/>
                <w:sz w:val="21"/>
                <w:szCs w:val="21"/>
                <w:vertAlign w:val="subscript"/>
              </w:rPr>
              <w:t>p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cs="Times New Roman"/>
                <w:b/>
                <w:bCs/>
                <w:sz w:val="21"/>
                <w:szCs w:val="21"/>
              </w:rPr>
              <w:t>J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/</w:t>
            </w:r>
            <w:r>
              <w:rPr>
                <w:rFonts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cs="Times New Roman" w:hint="eastAsia"/>
                <w:b/>
                <w:bCs/>
                <w:sz w:val="21"/>
                <w:szCs w:val="21"/>
              </w:rPr>
              <w:t>kg</w:t>
            </w:r>
            <w:r w:rsidRPr="000F00A4">
              <w:rPr>
                <w:rFonts w:cs="Times New Roman" w:hint="eastAsia"/>
                <w:b/>
                <w:bCs/>
                <w:sz w:val="21"/>
                <w:szCs w:val="21"/>
              </w:rPr>
              <w:t>·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℃))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E84067E" w14:textId="47C7EE86" w:rsidR="00AB1DFA" w:rsidRPr="000F00A4" w:rsidRDefault="00D4423C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FEF2CE3" w14:textId="0F1AAE4A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7852620" w14:textId="1DA44929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220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7A1494BB" w14:textId="5D1366E6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240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29AB47C" w14:textId="147E805E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245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40AB7EA" w14:textId="6DBE404C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A3E4EB3" w14:textId="376CB97A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55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35DE676" w14:textId="3952E4F9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60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45F055D" w14:textId="70B63199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60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C5D7D5D" w14:textId="03CA2858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60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99F404C" w14:textId="1B976969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60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1D728E29" w14:textId="74AD818B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60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EC4799C" w14:textId="233AA244" w:rsidR="00AB1DFA" w:rsidRPr="000F00A4" w:rsidRDefault="00AB1DFA" w:rsidP="003840C6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60</w:t>
            </w:r>
          </w:p>
        </w:tc>
      </w:tr>
    </w:tbl>
    <w:p w14:paraId="0494C1F1" w14:textId="4C55DDF0" w:rsidR="00071188" w:rsidRDefault="00071188" w:rsidP="0054161C"/>
    <w:p w14:paraId="15302DA9" w14:textId="74546E54" w:rsidR="00D4423C" w:rsidRDefault="00D4423C" w:rsidP="00D4423C">
      <w:pPr>
        <w:pStyle w:val="a4"/>
        <w:spacing w:before="65"/>
      </w:pPr>
      <w:r>
        <w:drawing>
          <wp:inline distT="0" distB="0" distL="0" distR="0" wp14:anchorId="661986B9" wp14:editId="7C524AEF">
            <wp:extent cx="2520000" cy="18145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771" w:type="dxa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366"/>
        <w:gridCol w:w="546"/>
        <w:gridCol w:w="546"/>
        <w:gridCol w:w="546"/>
        <w:gridCol w:w="545"/>
        <w:gridCol w:w="545"/>
        <w:gridCol w:w="545"/>
        <w:gridCol w:w="545"/>
        <w:gridCol w:w="545"/>
        <w:gridCol w:w="545"/>
        <w:gridCol w:w="545"/>
        <w:gridCol w:w="653"/>
        <w:gridCol w:w="646"/>
        <w:gridCol w:w="653"/>
      </w:tblGrid>
      <w:tr w:rsidR="00AB1DFA" w:rsidRPr="00C13BB9" w14:paraId="4A1D5896" w14:textId="77777777" w:rsidTr="00AB1DFA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1DDB18D" w14:textId="77777777" w:rsidR="00AB1DFA" w:rsidRPr="00C13BB9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lastRenderedPageBreak/>
              <w:t>T (℃)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0F1229A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3DC92026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7E3201B" w14:textId="77777777" w:rsidR="00AB1DFA" w:rsidRPr="00C13BB9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200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0F5389FF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300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2E1BB7B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400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8E207DD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500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1254B39B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600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67B00C6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700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47D98000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800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7E105231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900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532E2BF8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1000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2D59A0D6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/>
                <w:bCs/>
                <w:sz w:val="21"/>
                <w:szCs w:val="21"/>
              </w:rPr>
            </w:pPr>
            <w:r w:rsidRPr="000F00A4">
              <w:rPr>
                <w:sz w:val="21"/>
                <w:szCs w:val="21"/>
              </w:rPr>
              <w:t>1100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</w:tcPr>
          <w:p w14:paraId="627C001E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0F00A4">
              <w:rPr>
                <w:rFonts w:hint="eastAsia"/>
                <w:sz w:val="21"/>
                <w:szCs w:val="21"/>
              </w:rPr>
              <w:t>1</w:t>
            </w:r>
            <w:r w:rsidRPr="000F00A4">
              <w:rPr>
                <w:sz w:val="21"/>
                <w:szCs w:val="21"/>
              </w:rPr>
              <w:t>200</w:t>
            </w:r>
          </w:p>
        </w:tc>
      </w:tr>
      <w:tr w:rsidR="00AB1DFA" w:rsidRPr="00C13BB9" w14:paraId="74263993" w14:textId="77777777" w:rsidTr="00AB1DFA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2DC5C97" w14:textId="77777777" w:rsidR="00AB1DFA" w:rsidRPr="000F00A4" w:rsidRDefault="00AB1DFA" w:rsidP="00B400DB">
            <w:pPr>
              <w:widowControl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 w:rsidRPr="000F00A4">
              <w:rPr>
                <w:rFonts w:cs="Times New Roman"/>
                <w:b/>
                <w:bCs/>
                <w:sz w:val="21"/>
                <w:szCs w:val="21"/>
              </w:rPr>
              <w:t>λ(N/(s</w:t>
            </w:r>
            <w:r w:rsidRPr="000F00A4">
              <w:rPr>
                <w:rFonts w:cs="Times New Roman" w:hint="eastAsia"/>
                <w:b/>
                <w:bCs/>
                <w:sz w:val="21"/>
                <w:szCs w:val="21"/>
              </w:rPr>
              <w:t>·</w:t>
            </w:r>
            <w:r w:rsidRPr="000F00A4">
              <w:rPr>
                <w:rFonts w:cs="Times New Roman"/>
                <w:b/>
                <w:bCs/>
                <w:sz w:val="21"/>
                <w:szCs w:val="21"/>
              </w:rPr>
              <w:t>℃))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AD8EE7D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F41FEE3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9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11DC1D44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9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445B622A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sz w:val="21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0D1C266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A1B6E11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95A3FB1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64A5382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1C72A175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4A8C976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A45AA68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2DA7190C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E789CD9" w14:textId="77777777" w:rsidR="00AB1DFA" w:rsidRPr="000F00A4" w:rsidRDefault="00AB1DFA" w:rsidP="00B400DB">
            <w:pPr>
              <w:widowControl w:val="0"/>
              <w:autoSpaceDE w:val="0"/>
              <w:autoSpaceDN w:val="0"/>
              <w:adjustRightInd w:val="0"/>
              <w:spacing w:beforeLines="20" w:before="65" w:line="300" w:lineRule="auto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sz w:val="21"/>
                <w:szCs w:val="21"/>
              </w:rPr>
              <w:t>5</w:t>
            </w:r>
          </w:p>
        </w:tc>
      </w:tr>
    </w:tbl>
    <w:p w14:paraId="57E664D8" w14:textId="6BFD73BF" w:rsidR="00AB1DFA" w:rsidRDefault="00AB1DFA" w:rsidP="0054161C"/>
    <w:p w14:paraId="6F52B24B" w14:textId="528EE62C" w:rsidR="006B494A" w:rsidRDefault="006B494A" w:rsidP="0054161C"/>
    <w:p w14:paraId="4F211ACC" w14:textId="6CAC8816" w:rsidR="006B494A" w:rsidRDefault="006B494A" w:rsidP="006B494A">
      <w:pPr>
        <w:pStyle w:val="4"/>
        <w:numPr>
          <w:ilvl w:val="0"/>
          <w:numId w:val="0"/>
        </w:numPr>
        <w:rPr>
          <w:rFonts w:ascii="Times New Roman" w:hAnsi="Times New Roman" w:cs="Times New Roman"/>
          <w:b/>
          <w:bCs/>
        </w:rPr>
      </w:pPr>
      <w:r w:rsidRPr="00263928">
        <w:rPr>
          <w:rFonts w:ascii="Times New Roman" w:hAnsi="Times New Roman" w:cs="Times New Roman"/>
          <w:b/>
          <w:bCs/>
        </w:rPr>
        <w:t>Simulation result:</w:t>
      </w:r>
    </w:p>
    <w:p w14:paraId="31ED9A7F" w14:textId="35DA2B1D" w:rsidR="00263928" w:rsidRPr="00263928" w:rsidRDefault="00263928" w:rsidP="00263928">
      <w:pPr>
        <w:ind w:firstLineChars="0" w:firstLine="0"/>
        <w:rPr>
          <w:b/>
          <w:bCs/>
        </w:rPr>
      </w:pPr>
      <w:r>
        <w:rPr>
          <w:b/>
          <w:bCs/>
        </w:rPr>
        <w:t>C</w:t>
      </w:r>
      <w:r w:rsidRPr="00263928">
        <w:rPr>
          <w:b/>
          <w:bCs/>
        </w:rPr>
        <w:t>utting and feed force model:</w:t>
      </w:r>
    </w:p>
    <w:p w14:paraId="0CE2A7C9" w14:textId="6127CAB5" w:rsidR="00263928" w:rsidRPr="00263928" w:rsidRDefault="00263928" w:rsidP="00263928">
      <w:pPr>
        <w:pStyle w:val="a4"/>
        <w:spacing w:before="65"/>
      </w:pPr>
      <w:r>
        <w:drawing>
          <wp:inline distT="0" distB="0" distL="0" distR="0" wp14:anchorId="4E986961" wp14:editId="468E9ED6">
            <wp:extent cx="3709988" cy="3162378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073" cy="31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F070" w14:textId="3828DD06" w:rsidR="006B494A" w:rsidRDefault="006B494A" w:rsidP="006B494A">
      <w:pPr>
        <w:ind w:firstLineChars="0" w:firstLine="0"/>
        <w:rPr>
          <w:b/>
          <w:bCs/>
        </w:rPr>
      </w:pPr>
      <w:r w:rsidRPr="006B494A">
        <w:rPr>
          <w:rFonts w:hint="eastAsia"/>
          <w:b/>
          <w:bCs/>
        </w:rPr>
        <w:t>C</w:t>
      </w:r>
      <w:r w:rsidRPr="006B494A">
        <w:rPr>
          <w:b/>
          <w:bCs/>
        </w:rPr>
        <w:t>utting force</w:t>
      </w:r>
      <w:r>
        <w:rPr>
          <w:b/>
          <w:bCs/>
        </w:rPr>
        <w:t xml:space="preserve"> comparison</w:t>
      </w:r>
      <w:r w:rsidRPr="006B494A">
        <w:rPr>
          <w:b/>
          <w:bCs/>
        </w:rPr>
        <w:t>:</w:t>
      </w:r>
    </w:p>
    <w:p w14:paraId="63725756" w14:textId="3B203694" w:rsidR="006B494A" w:rsidRDefault="006B494A" w:rsidP="006B494A">
      <w:pPr>
        <w:pStyle w:val="a4"/>
        <w:spacing w:before="65"/>
      </w:pPr>
      <w:r>
        <w:drawing>
          <wp:inline distT="0" distB="0" distL="0" distR="0" wp14:anchorId="04348B37" wp14:editId="53D431F2">
            <wp:extent cx="4762500" cy="125685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787" cy="12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485" w14:textId="290A114B" w:rsidR="006B494A" w:rsidRDefault="006B494A" w:rsidP="006B494A">
      <w:pPr>
        <w:ind w:firstLineChars="0" w:firstLine="0"/>
        <w:rPr>
          <w:b/>
          <w:bCs/>
        </w:rPr>
      </w:pPr>
      <w:r>
        <w:rPr>
          <w:b/>
          <w:bCs/>
        </w:rPr>
        <w:t>F</w:t>
      </w:r>
      <w:r>
        <w:rPr>
          <w:rFonts w:hint="eastAsia"/>
          <w:b/>
          <w:bCs/>
        </w:rPr>
        <w:t>eed</w:t>
      </w:r>
      <w:r w:rsidRPr="006B494A">
        <w:rPr>
          <w:b/>
          <w:bCs/>
        </w:rPr>
        <w:t xml:space="preserve"> force</w:t>
      </w:r>
      <w:r>
        <w:rPr>
          <w:b/>
          <w:bCs/>
        </w:rPr>
        <w:t xml:space="preserve"> comparison</w:t>
      </w:r>
      <w:r w:rsidRPr="006B494A">
        <w:rPr>
          <w:b/>
          <w:bCs/>
        </w:rPr>
        <w:t>:</w:t>
      </w:r>
    </w:p>
    <w:p w14:paraId="5DDA97F7" w14:textId="77777777" w:rsidR="006B494A" w:rsidRDefault="006B494A" w:rsidP="006B494A">
      <w:pPr>
        <w:pStyle w:val="a4"/>
        <w:spacing w:before="65"/>
      </w:pPr>
    </w:p>
    <w:p w14:paraId="51CB809E" w14:textId="57C51E59" w:rsidR="006B494A" w:rsidRDefault="006B494A" w:rsidP="006B494A">
      <w:pPr>
        <w:pStyle w:val="a4"/>
        <w:spacing w:before="65"/>
      </w:pPr>
      <w:r>
        <w:lastRenderedPageBreak/>
        <w:drawing>
          <wp:inline distT="0" distB="0" distL="0" distR="0" wp14:anchorId="4D60D1B5" wp14:editId="63C92780">
            <wp:extent cx="5274310" cy="1364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D5D" w14:textId="2AB55B3E" w:rsidR="00463AB9" w:rsidRDefault="00463AB9" w:rsidP="006B494A">
      <w:pPr>
        <w:pStyle w:val="a4"/>
        <w:spacing w:before="65"/>
      </w:pPr>
    </w:p>
    <w:p w14:paraId="0A7A26EE" w14:textId="0B341DEE" w:rsidR="00463AB9" w:rsidRDefault="00463AB9" w:rsidP="006B494A">
      <w:pPr>
        <w:pStyle w:val="a4"/>
        <w:spacing w:before="65"/>
      </w:pPr>
    </w:p>
    <w:p w14:paraId="696CE00B" w14:textId="10DBE2C3" w:rsidR="00463AB9" w:rsidRDefault="00463AB9" w:rsidP="006B494A">
      <w:pPr>
        <w:pStyle w:val="a4"/>
        <w:spacing w:before="65"/>
      </w:pPr>
    </w:p>
    <w:p w14:paraId="5E97015E" w14:textId="621C6BA2" w:rsidR="00463AB9" w:rsidRDefault="00463AB9" w:rsidP="006B494A">
      <w:pPr>
        <w:pStyle w:val="a4"/>
        <w:spacing w:before="65"/>
      </w:pPr>
    </w:p>
    <w:p w14:paraId="775A02AF" w14:textId="5325F5CC" w:rsidR="00463AB9" w:rsidRDefault="00463AB9" w:rsidP="006B494A">
      <w:pPr>
        <w:pStyle w:val="a4"/>
        <w:spacing w:before="65"/>
      </w:pPr>
    </w:p>
    <w:p w14:paraId="7253879F" w14:textId="77777777" w:rsidR="00463AB9" w:rsidRDefault="00463AB9" w:rsidP="006B494A">
      <w:pPr>
        <w:pStyle w:val="a4"/>
        <w:spacing w:before="65"/>
      </w:pPr>
    </w:p>
    <w:p w14:paraId="2073F256" w14:textId="54EB1448" w:rsidR="00EC0C08" w:rsidRDefault="00EC0C08" w:rsidP="00EC0C08">
      <w:pPr>
        <w:ind w:firstLineChars="0" w:firstLine="0"/>
      </w:pPr>
      <w:r>
        <w:t>Force:</w:t>
      </w: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222"/>
        <w:gridCol w:w="1575"/>
        <w:gridCol w:w="1796"/>
        <w:gridCol w:w="1796"/>
        <w:gridCol w:w="1796"/>
      </w:tblGrid>
      <w:tr w:rsidR="00EC0C08" w:rsidRPr="00C13BB9" w14:paraId="3A7511D0" w14:textId="77777777" w:rsidTr="007349B6">
        <w:trPr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95FD797" w14:textId="77777777" w:rsidR="00EC0C08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212B2E2" w14:textId="7DBD3C5B" w:rsidR="00EC0C08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AFBB731" w14:textId="60C4342E" w:rsidR="00EC0C08" w:rsidRPr="00C13BB9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Vc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=20m/min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5AF8E5E" w14:textId="7444CAFE" w:rsidR="00EC0C08" w:rsidRPr="00C13BB9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Vc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=40m/min</w:t>
            </w: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7AF5957F" w14:textId="56CC6B1F" w:rsidR="00EC0C08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Vc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=80m/min</w:t>
            </w:r>
          </w:p>
        </w:tc>
      </w:tr>
      <w:tr w:rsidR="00EC0C08" w:rsidRPr="00C13BB9" w14:paraId="5E013610" w14:textId="77777777" w:rsidTr="007349B6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5529B" w14:textId="77777777" w:rsidR="00EC0C08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A9385" w14:textId="77777777" w:rsidR="00463AB9" w:rsidRDefault="00EC0C08" w:rsidP="00463AB9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A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verage</w:t>
            </w:r>
          </w:p>
          <w:p w14:paraId="08A172C0" w14:textId="1A49FBB8" w:rsidR="00EC0C08" w:rsidRDefault="00EC0C08" w:rsidP="00463AB9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cutting force(N)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3928F6" w14:textId="02524294" w:rsidR="00EC0C08" w:rsidRPr="00C13BB9" w:rsidRDefault="004A3644" w:rsidP="00463AB9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 w:rsidRPr="004A3644"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569.5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E53B64" w14:textId="3F231825" w:rsidR="00EC0C08" w:rsidRPr="00C13BB9" w:rsidRDefault="00EC0C08" w:rsidP="00463AB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57.52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240C86" w14:textId="0CAA8436" w:rsidR="00EC0C08" w:rsidRDefault="0031722D" w:rsidP="00463AB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31722D">
              <w:rPr>
                <w:rFonts w:cs="Times New Roman"/>
                <w:color w:val="000000"/>
                <w:kern w:val="0"/>
                <w:sz w:val="21"/>
                <w:szCs w:val="21"/>
              </w:rPr>
              <w:t>537.1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6</w:t>
            </w:r>
          </w:p>
        </w:tc>
      </w:tr>
      <w:tr w:rsidR="00EC0C08" w:rsidRPr="00C13BB9" w14:paraId="50EA437A" w14:textId="77777777" w:rsidTr="007349B6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071D3B19" w14:textId="77777777" w:rsidR="00EC0C08" w:rsidRDefault="00EC0C08" w:rsidP="00EC0C08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E01D7EA" w14:textId="77777777" w:rsidR="00463AB9" w:rsidRDefault="00EC0C08" w:rsidP="00463AB9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A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verage</w:t>
            </w:r>
          </w:p>
          <w:p w14:paraId="0770F3D8" w14:textId="3EEEE632" w:rsidR="00EC0C08" w:rsidRDefault="00EC0C08" w:rsidP="00463AB9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feed force(N)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13475D12" w14:textId="71BF30F1" w:rsidR="00EC0C08" w:rsidRDefault="004A3644" w:rsidP="00463AB9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 w:rsidRPr="004A3644"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247.2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33CA2679" w14:textId="200CD3B1" w:rsidR="00EC0C08" w:rsidRDefault="00EC0C08" w:rsidP="00463AB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70.24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6D32CCDE" w14:textId="727D8F68" w:rsidR="00EC0C08" w:rsidRDefault="0031722D" w:rsidP="00463AB9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 w:rsidRPr="0031722D">
              <w:rPr>
                <w:rFonts w:cs="Times New Roman"/>
                <w:color w:val="000000"/>
                <w:kern w:val="0"/>
                <w:sz w:val="21"/>
                <w:szCs w:val="21"/>
              </w:rPr>
              <w:t>264.2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4</w:t>
            </w:r>
          </w:p>
        </w:tc>
      </w:tr>
    </w:tbl>
    <w:p w14:paraId="5975E5BF" w14:textId="181FCC80" w:rsidR="00EC0C08" w:rsidRDefault="00EC0C08" w:rsidP="00EC0C08">
      <w:pPr>
        <w:ind w:firstLineChars="0" w:firstLine="0"/>
      </w:pPr>
    </w:p>
    <w:p w14:paraId="16F5077F" w14:textId="512D4111" w:rsidR="00637B2A" w:rsidRDefault="00637B2A" w:rsidP="00EC0C08">
      <w:pPr>
        <w:ind w:firstLineChars="0" w:firstLine="0"/>
      </w:pPr>
    </w:p>
    <w:tbl>
      <w:tblPr>
        <w:tblW w:w="0" w:type="auto"/>
        <w:jc w:val="center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222"/>
        <w:gridCol w:w="1575"/>
        <w:gridCol w:w="555"/>
        <w:gridCol w:w="794"/>
        <w:gridCol w:w="794"/>
        <w:gridCol w:w="555"/>
        <w:gridCol w:w="794"/>
        <w:gridCol w:w="794"/>
        <w:gridCol w:w="555"/>
        <w:gridCol w:w="794"/>
        <w:gridCol w:w="794"/>
      </w:tblGrid>
      <w:tr w:rsidR="00E73580" w:rsidRPr="00C13BB9" w14:paraId="3C696EFA" w14:textId="77777777" w:rsidTr="00E73580">
        <w:trPr>
          <w:trHeight w:val="473"/>
          <w:jc w:val="center"/>
        </w:trPr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5F4B4B3C" w14:textId="77777777" w:rsidR="00637B2A" w:rsidRDefault="00637B2A" w:rsidP="00B400DB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669215A9" w14:textId="77777777" w:rsidR="00637B2A" w:rsidRDefault="00637B2A" w:rsidP="00B400DB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0D55DE92" w14:textId="77777777" w:rsidR="00637B2A" w:rsidRPr="00C13BB9" w:rsidRDefault="00637B2A" w:rsidP="00B400DB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Vc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=20m/min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2484947" w14:textId="77777777" w:rsidR="00637B2A" w:rsidRPr="00C13BB9" w:rsidRDefault="00637B2A" w:rsidP="00B400DB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Vc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=40m/min</w:t>
            </w:r>
          </w:p>
        </w:tc>
        <w:tc>
          <w:tcPr>
            <w:tcW w:w="0" w:type="auto"/>
            <w:gridSpan w:val="3"/>
            <w:tcBorders>
              <w:top w:val="single" w:sz="12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A2FF227" w14:textId="77777777" w:rsidR="00637B2A" w:rsidRDefault="00637B2A" w:rsidP="00B400DB">
            <w:pPr>
              <w:widowControl w:val="0"/>
              <w:adjustRightInd w:val="0"/>
              <w:spacing w:beforeLines="20" w:before="65" w:line="300" w:lineRule="auto"/>
              <w:ind w:firstLine="422"/>
              <w:jc w:val="center"/>
              <w:textAlignment w:val="center"/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Vc</w:t>
            </w:r>
            <w:proofErr w:type="spellEnd"/>
            <w:r>
              <w:rPr>
                <w:rFonts w:cs="Times New Roman"/>
                <w:b/>
                <w:bCs/>
                <w:color w:val="000000"/>
                <w:kern w:val="0"/>
                <w:sz w:val="21"/>
                <w:szCs w:val="21"/>
              </w:rPr>
              <w:t>=80m/min</w:t>
            </w:r>
          </w:p>
        </w:tc>
      </w:tr>
      <w:tr w:rsidR="00E73580" w:rsidRPr="00C13BB9" w14:paraId="75160CD1" w14:textId="77777777" w:rsidTr="00E73580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22482" w14:textId="77777777" w:rsidR="00E73580" w:rsidRDefault="00E73580" w:rsidP="00637B2A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FF6E9B" w14:textId="77777777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433947" w14:textId="3390ACDE" w:rsidR="00E73580" w:rsidRPr="004A3644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Exp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B6904E" w14:textId="77777777" w:rsidR="00E73580" w:rsidRPr="00C13BB9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S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F93422" w14:textId="254A5129" w:rsidR="00E73580" w:rsidRPr="00C13BB9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M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55D23C" w14:textId="3FC9F3F9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Exp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9C25F3" w14:textId="77777777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S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51BFF0" w14:textId="0C7F2939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M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B9ABC5" w14:textId="0F048AF5" w:rsidR="00E73580" w:rsidRPr="0031722D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Exp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33B884" w14:textId="77777777" w:rsidR="00E73580" w:rsidRPr="0031722D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S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D2DE1" w14:textId="4EEB590C" w:rsidR="00E73580" w:rsidRPr="0031722D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M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y</w:t>
            </w:r>
          </w:p>
        </w:tc>
      </w:tr>
      <w:tr w:rsidR="00E73580" w:rsidRPr="00C13BB9" w14:paraId="123D875B" w14:textId="77777777" w:rsidTr="00E73580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D33820" w14:textId="77777777" w:rsidR="00E73580" w:rsidRDefault="00E73580" w:rsidP="00B400DB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83D68" w14:textId="77777777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A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verage</w:t>
            </w:r>
          </w:p>
          <w:p w14:paraId="491CEC28" w14:textId="0AFC7BDB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cutting force(N)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5BF486" w14:textId="596485FD" w:rsidR="00E73580" w:rsidRPr="00C13BB9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C8E74B" w14:textId="77777777" w:rsidR="00E73580" w:rsidRPr="00C13BB9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85.42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9C8DC6" w14:textId="02C8FABB" w:rsidR="00E73580" w:rsidRPr="00C13BB9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69.53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E57B39" w14:textId="1C282489" w:rsidR="00E73580" w:rsidRPr="00C13BB9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4A8D868" w14:textId="77777777" w:rsidR="00E73580" w:rsidRPr="00C13BB9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59.83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F7DD91" w14:textId="7AAC1C3B" w:rsidR="00E73580" w:rsidRPr="00C13BB9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57.52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A40F6" w14:textId="2860AD18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6C4821" w14:textId="77777777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54.90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FBC83C" w14:textId="6A51AC8D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5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37.16</w:t>
            </w:r>
          </w:p>
        </w:tc>
      </w:tr>
      <w:tr w:rsidR="00E73580" w:rsidRPr="00C13BB9" w14:paraId="355DC4E4" w14:textId="77777777" w:rsidTr="00E73580">
        <w:trPr>
          <w:trHeight w:val="54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5D7E74B7" w14:textId="77777777" w:rsidR="00E73580" w:rsidRDefault="00E73580" w:rsidP="00B400DB">
            <w:pPr>
              <w:widowControl w:val="0"/>
              <w:adjustRightInd w:val="0"/>
              <w:spacing w:beforeLines="20" w:before="65" w:line="300" w:lineRule="auto"/>
              <w:ind w:firstLine="42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983EF57" w14:textId="77777777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A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verage</w:t>
            </w:r>
          </w:p>
          <w:p w14:paraId="57507555" w14:textId="68A1FD6B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feed force(N)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5ADAA168" w14:textId="34602635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37DCE34" w14:textId="77777777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28.09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44B22A73" w14:textId="5509EF5F" w:rsidR="00E73580" w:rsidRDefault="00E73580" w:rsidP="00637B2A">
            <w:pPr>
              <w:widowControl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bCs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bCs/>
                <w:color w:val="000000"/>
                <w:kern w:val="0"/>
                <w:sz w:val="21"/>
                <w:szCs w:val="21"/>
              </w:rPr>
              <w:t>47.29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7B9D9662" w14:textId="16B8B11E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6312063B" w14:textId="77777777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13.06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shd w:val="clear" w:color="auto" w:fill="auto"/>
            <w:vAlign w:val="center"/>
          </w:tcPr>
          <w:p w14:paraId="02135F30" w14:textId="5549E3F9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70.24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4CAB5689" w14:textId="00BB4943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2432E4A1" w14:textId="77777777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1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04.74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14:paraId="3C376D02" w14:textId="7F28E01B" w:rsidR="00E73580" w:rsidRDefault="00E73580" w:rsidP="00637B2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Chars="0" w:firstLine="0"/>
              <w:jc w:val="center"/>
              <w:textAlignment w:val="center"/>
              <w:rPr>
                <w:rFonts w:cs="Times New Roman"/>
                <w:color w:val="000000"/>
                <w:kern w:val="0"/>
                <w:sz w:val="21"/>
                <w:szCs w:val="21"/>
              </w:rPr>
            </w:pPr>
            <w:r>
              <w:rPr>
                <w:rFonts w:cs="Times New Roman" w:hint="eastAsia"/>
                <w:color w:val="000000"/>
                <w:kern w:val="0"/>
                <w:sz w:val="21"/>
                <w:szCs w:val="21"/>
              </w:rPr>
              <w:t>2</w:t>
            </w:r>
            <w:r>
              <w:rPr>
                <w:rFonts w:cs="Times New Roman"/>
                <w:color w:val="000000"/>
                <w:kern w:val="0"/>
                <w:sz w:val="21"/>
                <w:szCs w:val="21"/>
              </w:rPr>
              <w:t>64.24</w:t>
            </w:r>
          </w:p>
        </w:tc>
      </w:tr>
    </w:tbl>
    <w:p w14:paraId="50261047" w14:textId="48A873ED" w:rsidR="00637B2A" w:rsidRDefault="00637B2A" w:rsidP="00EC0C08">
      <w:pPr>
        <w:ind w:firstLineChars="0" w:firstLine="0"/>
      </w:pPr>
    </w:p>
    <w:p w14:paraId="01741BF3" w14:textId="16686B35" w:rsidR="00160678" w:rsidRDefault="00160678" w:rsidP="00EC0C08">
      <w:pPr>
        <w:ind w:firstLineChars="0" w:firstLine="0"/>
        <w:rPr>
          <w:b/>
          <w:bCs/>
        </w:rPr>
      </w:pPr>
      <w:r w:rsidRPr="00160678">
        <w:rPr>
          <w:rFonts w:hint="eastAsia"/>
          <w:b/>
          <w:bCs/>
        </w:rPr>
        <w:t>C</w:t>
      </w:r>
      <w:r w:rsidRPr="00160678">
        <w:rPr>
          <w:b/>
          <w:bCs/>
        </w:rPr>
        <w:t>hip:</w:t>
      </w:r>
    </w:p>
    <w:p w14:paraId="3EE59470" w14:textId="09953279" w:rsidR="00160678" w:rsidRDefault="00160678" w:rsidP="00160678">
      <w:pPr>
        <w:pStyle w:val="a4"/>
        <w:spacing w:before="65"/>
      </w:pPr>
      <w:r>
        <w:lastRenderedPageBreak/>
        <w:drawing>
          <wp:inline distT="0" distB="0" distL="0" distR="0" wp14:anchorId="3BBDFBD6" wp14:editId="02731D35">
            <wp:extent cx="4152930" cy="32813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3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F30" w14:textId="025F680A" w:rsidR="00160678" w:rsidRDefault="00160678" w:rsidP="00160678">
      <w:pPr>
        <w:pStyle w:val="a4"/>
        <w:spacing w:before="65"/>
      </w:pPr>
    </w:p>
    <w:p w14:paraId="7EA4EDC6" w14:textId="2126F916" w:rsidR="00160678" w:rsidRDefault="00160678" w:rsidP="00160678">
      <w:pPr>
        <w:pStyle w:val="a4"/>
        <w:spacing w:before="65"/>
      </w:pPr>
    </w:p>
    <w:p w14:paraId="64AAAF39" w14:textId="16820AB9" w:rsidR="0083507E" w:rsidRDefault="0083507E" w:rsidP="00160678">
      <w:pPr>
        <w:pStyle w:val="a4"/>
        <w:spacing w:before="65"/>
      </w:pPr>
    </w:p>
    <w:p w14:paraId="327750D0" w14:textId="723A9075" w:rsidR="0083507E" w:rsidRDefault="00F60AC7" w:rsidP="00F60AC7">
      <w:pPr>
        <w:pStyle w:val="a4"/>
        <w:spacing w:before="65"/>
      </w:pPr>
      <w:r>
        <w:lastRenderedPageBreak/>
        <w:drawing>
          <wp:inline distT="0" distB="0" distL="0" distR="0" wp14:anchorId="17E5FF44" wp14:editId="125D6F1B">
            <wp:extent cx="3614738" cy="4585225"/>
            <wp:effectExtent l="0" t="0" r="508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913" cy="46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44B9" w14:textId="2385C01D" w:rsidR="00160678" w:rsidRDefault="00160678" w:rsidP="00160678">
      <w:pPr>
        <w:pStyle w:val="a4"/>
        <w:spacing w:before="65"/>
      </w:pPr>
      <w:r>
        <w:drawing>
          <wp:inline distT="0" distB="0" distL="0" distR="0" wp14:anchorId="2B65DDCD" wp14:editId="342DC6EF">
            <wp:extent cx="3795712" cy="39117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212" cy="391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CD49" w14:textId="7E10E4DF" w:rsidR="00F60AC7" w:rsidRPr="00160678" w:rsidRDefault="00F60AC7" w:rsidP="00856A28">
      <w:pPr>
        <w:pStyle w:val="a4"/>
        <w:spacing w:before="65"/>
        <w:jc w:val="both"/>
      </w:pPr>
    </w:p>
    <w:sectPr w:rsidR="00F60AC7" w:rsidRPr="00160678" w:rsidSect="006E0CF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92F6D" w14:textId="77777777" w:rsidR="00BB6BB1" w:rsidRDefault="00BB6BB1" w:rsidP="00415767">
      <w:pPr>
        <w:spacing w:line="240" w:lineRule="auto"/>
      </w:pPr>
      <w:r>
        <w:separator/>
      </w:r>
    </w:p>
  </w:endnote>
  <w:endnote w:type="continuationSeparator" w:id="0">
    <w:p w14:paraId="1B76EB7F" w14:textId="77777777" w:rsidR="00BB6BB1" w:rsidRDefault="00BB6BB1" w:rsidP="004157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AD6AA" w14:textId="77777777" w:rsidR="00415767" w:rsidRDefault="00415767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C8389" w14:textId="77777777" w:rsidR="00415767" w:rsidRDefault="00415767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0F463" w14:textId="77777777" w:rsidR="00415767" w:rsidRDefault="00415767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59C8D" w14:textId="77777777" w:rsidR="00BB6BB1" w:rsidRDefault="00BB6BB1" w:rsidP="00415767">
      <w:pPr>
        <w:spacing w:before="48" w:line="240" w:lineRule="auto"/>
      </w:pPr>
      <w:r>
        <w:separator/>
      </w:r>
    </w:p>
  </w:footnote>
  <w:footnote w:type="continuationSeparator" w:id="0">
    <w:p w14:paraId="6286152E" w14:textId="77777777" w:rsidR="00BB6BB1" w:rsidRDefault="00BB6BB1" w:rsidP="004157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CB592" w14:textId="77777777" w:rsidR="00415767" w:rsidRDefault="00415767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47EE" w14:textId="77777777" w:rsidR="00415767" w:rsidRPr="006E0CF9" w:rsidRDefault="00415767" w:rsidP="006E0CF9">
    <w:pPr>
      <w:spacing w:before="48"/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9CD31" w14:textId="097E88C6" w:rsidR="00415767" w:rsidRPr="006E0CF9" w:rsidRDefault="00415767" w:rsidP="006E0CF9">
    <w:pPr>
      <w:spacing w:before="48"/>
      <w:ind w:firstLineChars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57990"/>
    <w:multiLevelType w:val="hybridMultilevel"/>
    <w:tmpl w:val="C1D8F22E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4E3C04"/>
    <w:multiLevelType w:val="hybridMultilevel"/>
    <w:tmpl w:val="4B1A7B9A"/>
    <w:lvl w:ilvl="0" w:tplc="9AF2DF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9D0CC0"/>
    <w:multiLevelType w:val="hybridMultilevel"/>
    <w:tmpl w:val="82C65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955982"/>
    <w:multiLevelType w:val="multilevel"/>
    <w:tmpl w:val="8034A932"/>
    <w:lvl w:ilvl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ascii="黑体" w:eastAsia="黑体" w:hAnsi="黑体" w:hint="eastAsia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lvlText w:val="(1)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4FAE1B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9625CC2"/>
    <w:multiLevelType w:val="hybridMultilevel"/>
    <w:tmpl w:val="C6509160"/>
    <w:lvl w:ilvl="0" w:tplc="2A0C8762">
      <w:start w:val="1"/>
      <w:numFmt w:val="decimal"/>
      <w:pStyle w:val="5"/>
      <w:suff w:val="space"/>
      <w:lvlText w:val="(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C7534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63EF07F1"/>
    <w:multiLevelType w:val="hybridMultilevel"/>
    <w:tmpl w:val="C5F6FE78"/>
    <w:lvl w:ilvl="0" w:tplc="1C1231BE">
      <w:start w:val="1"/>
      <w:numFmt w:val="decimal"/>
      <w:lvlText w:val="（%1）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1C1231BE">
      <w:start w:val="1"/>
      <w:numFmt w:val="decimal"/>
      <w:lvlText w:val="（%3）.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742A35"/>
    <w:multiLevelType w:val="hybridMultilevel"/>
    <w:tmpl w:val="D44AAA50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9400117">
    <w:abstractNumId w:val="1"/>
  </w:num>
  <w:num w:numId="2" w16cid:durableId="885216253">
    <w:abstractNumId w:val="6"/>
  </w:num>
  <w:num w:numId="3" w16cid:durableId="1572883092">
    <w:abstractNumId w:val="7"/>
  </w:num>
  <w:num w:numId="4" w16cid:durableId="1113129779">
    <w:abstractNumId w:val="5"/>
  </w:num>
  <w:num w:numId="5" w16cid:durableId="1347828850">
    <w:abstractNumId w:val="0"/>
  </w:num>
  <w:num w:numId="6" w16cid:durableId="2101024571">
    <w:abstractNumId w:val="8"/>
  </w:num>
  <w:num w:numId="7" w16cid:durableId="1445003889">
    <w:abstractNumId w:val="5"/>
    <w:lvlOverride w:ilvl="0">
      <w:startOverride w:val="1"/>
    </w:lvlOverride>
  </w:num>
  <w:num w:numId="8" w16cid:durableId="904412589">
    <w:abstractNumId w:val="6"/>
    <w:lvlOverride w:ilvl="0">
      <w:startOverride w:val="1"/>
    </w:lvlOverride>
  </w:num>
  <w:num w:numId="9" w16cid:durableId="789472556">
    <w:abstractNumId w:val="6"/>
    <w:lvlOverride w:ilvl="0">
      <w:startOverride w:val="1"/>
    </w:lvlOverride>
  </w:num>
  <w:num w:numId="10" w16cid:durableId="280577364">
    <w:abstractNumId w:val="5"/>
    <w:lvlOverride w:ilvl="0">
      <w:startOverride w:val="1"/>
    </w:lvlOverride>
  </w:num>
  <w:num w:numId="11" w16cid:durableId="1652245869">
    <w:abstractNumId w:val="2"/>
  </w:num>
  <w:num w:numId="12" w16cid:durableId="137765491">
    <w:abstractNumId w:val="3"/>
  </w:num>
  <w:num w:numId="13" w16cid:durableId="425856111">
    <w:abstractNumId w:val="3"/>
    <w:lvlOverride w:ilvl="0">
      <w:startOverride w:val="1"/>
    </w:lvlOverride>
  </w:num>
  <w:num w:numId="14" w16cid:durableId="12998933">
    <w:abstractNumId w:val="6"/>
    <w:lvlOverride w:ilvl="0">
      <w:startOverride w:val="1"/>
    </w:lvlOverride>
  </w:num>
  <w:num w:numId="15" w16cid:durableId="7397119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09942591">
    <w:abstractNumId w:val="4"/>
  </w:num>
  <w:num w:numId="17" w16cid:durableId="127626131">
    <w:abstractNumId w:val="3"/>
  </w:num>
  <w:num w:numId="18" w16cid:durableId="27783137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10523553">
    <w:abstractNumId w:val="5"/>
    <w:lvlOverride w:ilvl="0">
      <w:startOverride w:val="1"/>
    </w:lvlOverride>
  </w:num>
  <w:num w:numId="20" w16cid:durableId="637683322">
    <w:abstractNumId w:val="5"/>
    <w:lvlOverride w:ilvl="0">
      <w:startOverride w:val="1"/>
    </w:lvlOverride>
  </w:num>
  <w:num w:numId="21" w16cid:durableId="10111762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0070145">
    <w:abstractNumId w:val="3"/>
  </w:num>
  <w:num w:numId="23" w16cid:durableId="1283927402">
    <w:abstractNumId w:val="3"/>
  </w:num>
  <w:num w:numId="24" w16cid:durableId="272398372">
    <w:abstractNumId w:val="3"/>
  </w:num>
  <w:num w:numId="25" w16cid:durableId="833855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BB9"/>
    <w:rsid w:val="000015C3"/>
    <w:rsid w:val="00006310"/>
    <w:rsid w:val="00007E71"/>
    <w:rsid w:val="00012DB1"/>
    <w:rsid w:val="000156C3"/>
    <w:rsid w:val="000164B2"/>
    <w:rsid w:val="00020217"/>
    <w:rsid w:val="0002264D"/>
    <w:rsid w:val="0003401D"/>
    <w:rsid w:val="00035544"/>
    <w:rsid w:val="00035819"/>
    <w:rsid w:val="000372B6"/>
    <w:rsid w:val="000408A6"/>
    <w:rsid w:val="00054B10"/>
    <w:rsid w:val="00063B5A"/>
    <w:rsid w:val="00071188"/>
    <w:rsid w:val="00072A97"/>
    <w:rsid w:val="000730AC"/>
    <w:rsid w:val="00073714"/>
    <w:rsid w:val="00074603"/>
    <w:rsid w:val="0007710F"/>
    <w:rsid w:val="00080162"/>
    <w:rsid w:val="00080B8C"/>
    <w:rsid w:val="000828C7"/>
    <w:rsid w:val="000941BB"/>
    <w:rsid w:val="00097174"/>
    <w:rsid w:val="000A1B78"/>
    <w:rsid w:val="000A3782"/>
    <w:rsid w:val="000A3B6C"/>
    <w:rsid w:val="000A4576"/>
    <w:rsid w:val="000B76CA"/>
    <w:rsid w:val="000C1FEF"/>
    <w:rsid w:val="000C63AB"/>
    <w:rsid w:val="000D3264"/>
    <w:rsid w:val="000D5F32"/>
    <w:rsid w:val="000E4F7C"/>
    <w:rsid w:val="000F0017"/>
    <w:rsid w:val="000F00A4"/>
    <w:rsid w:val="000F3182"/>
    <w:rsid w:val="000F60EA"/>
    <w:rsid w:val="00101B50"/>
    <w:rsid w:val="00102735"/>
    <w:rsid w:val="0011662F"/>
    <w:rsid w:val="00123151"/>
    <w:rsid w:val="001304A6"/>
    <w:rsid w:val="00130BDC"/>
    <w:rsid w:val="00133F5F"/>
    <w:rsid w:val="00142AA4"/>
    <w:rsid w:val="00142B22"/>
    <w:rsid w:val="0014409B"/>
    <w:rsid w:val="0014621E"/>
    <w:rsid w:val="00151C64"/>
    <w:rsid w:val="001555DE"/>
    <w:rsid w:val="00156F14"/>
    <w:rsid w:val="00157975"/>
    <w:rsid w:val="00160678"/>
    <w:rsid w:val="00162E77"/>
    <w:rsid w:val="00163452"/>
    <w:rsid w:val="00172228"/>
    <w:rsid w:val="00173046"/>
    <w:rsid w:val="00173D42"/>
    <w:rsid w:val="0017606D"/>
    <w:rsid w:val="00180D63"/>
    <w:rsid w:val="001850E9"/>
    <w:rsid w:val="001878D2"/>
    <w:rsid w:val="001943FC"/>
    <w:rsid w:val="00194811"/>
    <w:rsid w:val="001A17B3"/>
    <w:rsid w:val="001A3FD8"/>
    <w:rsid w:val="001A5621"/>
    <w:rsid w:val="001A57B7"/>
    <w:rsid w:val="001A5D85"/>
    <w:rsid w:val="001A6CDF"/>
    <w:rsid w:val="001B3C8B"/>
    <w:rsid w:val="001B5BD5"/>
    <w:rsid w:val="001B6906"/>
    <w:rsid w:val="001C0D0B"/>
    <w:rsid w:val="001C56EF"/>
    <w:rsid w:val="001C61E6"/>
    <w:rsid w:val="001C63A4"/>
    <w:rsid w:val="001C6E43"/>
    <w:rsid w:val="001D1E22"/>
    <w:rsid w:val="001D237B"/>
    <w:rsid w:val="001D5B35"/>
    <w:rsid w:val="001D6EA7"/>
    <w:rsid w:val="001D79F7"/>
    <w:rsid w:val="001E4080"/>
    <w:rsid w:val="001E4B89"/>
    <w:rsid w:val="001F0EE5"/>
    <w:rsid w:val="001F4BF5"/>
    <w:rsid w:val="00200D0B"/>
    <w:rsid w:val="0021061D"/>
    <w:rsid w:val="00212801"/>
    <w:rsid w:val="002144A4"/>
    <w:rsid w:val="00220B7E"/>
    <w:rsid w:val="0022280E"/>
    <w:rsid w:val="00225423"/>
    <w:rsid w:val="00226B88"/>
    <w:rsid w:val="00227233"/>
    <w:rsid w:val="0023358D"/>
    <w:rsid w:val="002337AA"/>
    <w:rsid w:val="00233F65"/>
    <w:rsid w:val="00240D22"/>
    <w:rsid w:val="00254C37"/>
    <w:rsid w:val="00256001"/>
    <w:rsid w:val="002633A9"/>
    <w:rsid w:val="00263928"/>
    <w:rsid w:val="00272D20"/>
    <w:rsid w:val="00275FE8"/>
    <w:rsid w:val="0027624D"/>
    <w:rsid w:val="0027670C"/>
    <w:rsid w:val="00277175"/>
    <w:rsid w:val="0027740D"/>
    <w:rsid w:val="00281FB7"/>
    <w:rsid w:val="002842E1"/>
    <w:rsid w:val="002901E0"/>
    <w:rsid w:val="00291F8C"/>
    <w:rsid w:val="002924CB"/>
    <w:rsid w:val="002948CF"/>
    <w:rsid w:val="002961BC"/>
    <w:rsid w:val="002A05F3"/>
    <w:rsid w:val="002A0969"/>
    <w:rsid w:val="002A0A09"/>
    <w:rsid w:val="002A36B0"/>
    <w:rsid w:val="002A4251"/>
    <w:rsid w:val="002A5323"/>
    <w:rsid w:val="002B3C46"/>
    <w:rsid w:val="002C3971"/>
    <w:rsid w:val="002C4053"/>
    <w:rsid w:val="002D37AB"/>
    <w:rsid w:val="002E0D10"/>
    <w:rsid w:val="002E385E"/>
    <w:rsid w:val="002E6CE9"/>
    <w:rsid w:val="002F0486"/>
    <w:rsid w:val="003042F6"/>
    <w:rsid w:val="003051F9"/>
    <w:rsid w:val="00305884"/>
    <w:rsid w:val="00305B0F"/>
    <w:rsid w:val="003138C9"/>
    <w:rsid w:val="00316C4C"/>
    <w:rsid w:val="0031722D"/>
    <w:rsid w:val="00320EA3"/>
    <w:rsid w:val="00321DDE"/>
    <w:rsid w:val="00323326"/>
    <w:rsid w:val="00326EF9"/>
    <w:rsid w:val="0033604C"/>
    <w:rsid w:val="003368CE"/>
    <w:rsid w:val="00343609"/>
    <w:rsid w:val="00344F0F"/>
    <w:rsid w:val="003473E2"/>
    <w:rsid w:val="00351F36"/>
    <w:rsid w:val="003577FC"/>
    <w:rsid w:val="00360DFC"/>
    <w:rsid w:val="00361D89"/>
    <w:rsid w:val="00364A51"/>
    <w:rsid w:val="0036563E"/>
    <w:rsid w:val="003679E1"/>
    <w:rsid w:val="00367FAE"/>
    <w:rsid w:val="0037003C"/>
    <w:rsid w:val="00372D92"/>
    <w:rsid w:val="0037374F"/>
    <w:rsid w:val="00376052"/>
    <w:rsid w:val="003814BA"/>
    <w:rsid w:val="00382848"/>
    <w:rsid w:val="00382CE1"/>
    <w:rsid w:val="003830E3"/>
    <w:rsid w:val="003840C6"/>
    <w:rsid w:val="00386509"/>
    <w:rsid w:val="00391911"/>
    <w:rsid w:val="00394A13"/>
    <w:rsid w:val="003A166F"/>
    <w:rsid w:val="003A29F2"/>
    <w:rsid w:val="003A4380"/>
    <w:rsid w:val="003A5941"/>
    <w:rsid w:val="003A7087"/>
    <w:rsid w:val="003B1019"/>
    <w:rsid w:val="003B1634"/>
    <w:rsid w:val="003B5E6F"/>
    <w:rsid w:val="003B70A3"/>
    <w:rsid w:val="003C0C6C"/>
    <w:rsid w:val="003C4F1B"/>
    <w:rsid w:val="003C579F"/>
    <w:rsid w:val="003C7BA4"/>
    <w:rsid w:val="003D2F0F"/>
    <w:rsid w:val="003D5A99"/>
    <w:rsid w:val="003E0827"/>
    <w:rsid w:val="003F105B"/>
    <w:rsid w:val="003F17C0"/>
    <w:rsid w:val="003F772B"/>
    <w:rsid w:val="003F7849"/>
    <w:rsid w:val="0040031E"/>
    <w:rsid w:val="00402068"/>
    <w:rsid w:val="00404517"/>
    <w:rsid w:val="00404AE4"/>
    <w:rsid w:val="00404C26"/>
    <w:rsid w:val="00410A33"/>
    <w:rsid w:val="00413816"/>
    <w:rsid w:val="00413AA1"/>
    <w:rsid w:val="00415767"/>
    <w:rsid w:val="00417494"/>
    <w:rsid w:val="00426204"/>
    <w:rsid w:val="00426650"/>
    <w:rsid w:val="00427F98"/>
    <w:rsid w:val="004321A6"/>
    <w:rsid w:val="004349BA"/>
    <w:rsid w:val="00434B2F"/>
    <w:rsid w:val="0043706B"/>
    <w:rsid w:val="00440CD6"/>
    <w:rsid w:val="00442D5D"/>
    <w:rsid w:val="004439B3"/>
    <w:rsid w:val="0044419E"/>
    <w:rsid w:val="004454CB"/>
    <w:rsid w:val="004455BB"/>
    <w:rsid w:val="00447045"/>
    <w:rsid w:val="004479E6"/>
    <w:rsid w:val="00450660"/>
    <w:rsid w:val="00450C79"/>
    <w:rsid w:val="00463AB9"/>
    <w:rsid w:val="004663AC"/>
    <w:rsid w:val="00467374"/>
    <w:rsid w:val="004703DE"/>
    <w:rsid w:val="004710F8"/>
    <w:rsid w:val="0047302F"/>
    <w:rsid w:val="004730AD"/>
    <w:rsid w:val="00473A43"/>
    <w:rsid w:val="00476A59"/>
    <w:rsid w:val="00477CCC"/>
    <w:rsid w:val="0048028C"/>
    <w:rsid w:val="0048073C"/>
    <w:rsid w:val="004821A8"/>
    <w:rsid w:val="00482220"/>
    <w:rsid w:val="00486945"/>
    <w:rsid w:val="004947EB"/>
    <w:rsid w:val="004A0281"/>
    <w:rsid w:val="004A25B5"/>
    <w:rsid w:val="004A3644"/>
    <w:rsid w:val="004A7AD5"/>
    <w:rsid w:val="004B0399"/>
    <w:rsid w:val="004B1283"/>
    <w:rsid w:val="004B3683"/>
    <w:rsid w:val="004B436D"/>
    <w:rsid w:val="004B52B2"/>
    <w:rsid w:val="004C4630"/>
    <w:rsid w:val="004C7D7C"/>
    <w:rsid w:val="004D32F7"/>
    <w:rsid w:val="004E1BBA"/>
    <w:rsid w:val="004E7716"/>
    <w:rsid w:val="004F1D25"/>
    <w:rsid w:val="004F1F7B"/>
    <w:rsid w:val="004F6719"/>
    <w:rsid w:val="004F77B3"/>
    <w:rsid w:val="005071D3"/>
    <w:rsid w:val="00507424"/>
    <w:rsid w:val="00507FCE"/>
    <w:rsid w:val="00512F13"/>
    <w:rsid w:val="0051347B"/>
    <w:rsid w:val="00513D97"/>
    <w:rsid w:val="0051609D"/>
    <w:rsid w:val="0051672C"/>
    <w:rsid w:val="00521BC5"/>
    <w:rsid w:val="0052352B"/>
    <w:rsid w:val="005257B1"/>
    <w:rsid w:val="00525CD3"/>
    <w:rsid w:val="00531CCF"/>
    <w:rsid w:val="005327A7"/>
    <w:rsid w:val="00533AFC"/>
    <w:rsid w:val="0054161C"/>
    <w:rsid w:val="00542CF1"/>
    <w:rsid w:val="005433BB"/>
    <w:rsid w:val="00543529"/>
    <w:rsid w:val="005475FE"/>
    <w:rsid w:val="005500F7"/>
    <w:rsid w:val="005527B8"/>
    <w:rsid w:val="00560C4E"/>
    <w:rsid w:val="00561D48"/>
    <w:rsid w:val="00566F90"/>
    <w:rsid w:val="00567569"/>
    <w:rsid w:val="0057009B"/>
    <w:rsid w:val="005723F3"/>
    <w:rsid w:val="00581FF8"/>
    <w:rsid w:val="005823D3"/>
    <w:rsid w:val="00583D92"/>
    <w:rsid w:val="005857BB"/>
    <w:rsid w:val="00585C54"/>
    <w:rsid w:val="00585FF4"/>
    <w:rsid w:val="0059082D"/>
    <w:rsid w:val="005914DE"/>
    <w:rsid w:val="00596443"/>
    <w:rsid w:val="005A1495"/>
    <w:rsid w:val="005A15C4"/>
    <w:rsid w:val="005A2291"/>
    <w:rsid w:val="005A2B1B"/>
    <w:rsid w:val="005A67D3"/>
    <w:rsid w:val="005A6FB0"/>
    <w:rsid w:val="005B3BB7"/>
    <w:rsid w:val="005B53C5"/>
    <w:rsid w:val="005B54C6"/>
    <w:rsid w:val="005B5BC6"/>
    <w:rsid w:val="005B76B1"/>
    <w:rsid w:val="005C0BEA"/>
    <w:rsid w:val="005C2244"/>
    <w:rsid w:val="005C4560"/>
    <w:rsid w:val="005C6B13"/>
    <w:rsid w:val="005D0862"/>
    <w:rsid w:val="005D109A"/>
    <w:rsid w:val="005D20EF"/>
    <w:rsid w:val="005E0BFF"/>
    <w:rsid w:val="005E215F"/>
    <w:rsid w:val="005E2234"/>
    <w:rsid w:val="005E4780"/>
    <w:rsid w:val="00600824"/>
    <w:rsid w:val="00600D1B"/>
    <w:rsid w:val="00603840"/>
    <w:rsid w:val="00603D8F"/>
    <w:rsid w:val="00604B26"/>
    <w:rsid w:val="00604D1B"/>
    <w:rsid w:val="0061127E"/>
    <w:rsid w:val="00611A20"/>
    <w:rsid w:val="00613570"/>
    <w:rsid w:val="00615195"/>
    <w:rsid w:val="00615BF5"/>
    <w:rsid w:val="00617553"/>
    <w:rsid w:val="0061790D"/>
    <w:rsid w:val="0062186A"/>
    <w:rsid w:val="00621C7D"/>
    <w:rsid w:val="00623867"/>
    <w:rsid w:val="006255F6"/>
    <w:rsid w:val="00625B99"/>
    <w:rsid w:val="00633468"/>
    <w:rsid w:val="006344B9"/>
    <w:rsid w:val="00636546"/>
    <w:rsid w:val="006375E9"/>
    <w:rsid w:val="00637B2A"/>
    <w:rsid w:val="0064097E"/>
    <w:rsid w:val="00640C19"/>
    <w:rsid w:val="00643262"/>
    <w:rsid w:val="006500DC"/>
    <w:rsid w:val="00650505"/>
    <w:rsid w:val="00675D27"/>
    <w:rsid w:val="00685B36"/>
    <w:rsid w:val="00687499"/>
    <w:rsid w:val="006A1AAC"/>
    <w:rsid w:val="006A55EA"/>
    <w:rsid w:val="006A7683"/>
    <w:rsid w:val="006B494A"/>
    <w:rsid w:val="006C100F"/>
    <w:rsid w:val="006C143D"/>
    <w:rsid w:val="006C4321"/>
    <w:rsid w:val="006D5946"/>
    <w:rsid w:val="006D786A"/>
    <w:rsid w:val="006E0CF9"/>
    <w:rsid w:val="006E122F"/>
    <w:rsid w:val="006E552C"/>
    <w:rsid w:val="006E5B01"/>
    <w:rsid w:val="006F1D51"/>
    <w:rsid w:val="006F4735"/>
    <w:rsid w:val="006F4B53"/>
    <w:rsid w:val="006F5676"/>
    <w:rsid w:val="006F6B28"/>
    <w:rsid w:val="00704C6A"/>
    <w:rsid w:val="00711499"/>
    <w:rsid w:val="007116D1"/>
    <w:rsid w:val="00711D19"/>
    <w:rsid w:val="0071564C"/>
    <w:rsid w:val="00721638"/>
    <w:rsid w:val="007267D4"/>
    <w:rsid w:val="00730FE8"/>
    <w:rsid w:val="007349B6"/>
    <w:rsid w:val="007377A7"/>
    <w:rsid w:val="00740BC2"/>
    <w:rsid w:val="00745177"/>
    <w:rsid w:val="0075030D"/>
    <w:rsid w:val="007508A0"/>
    <w:rsid w:val="00754BF4"/>
    <w:rsid w:val="007553D9"/>
    <w:rsid w:val="007561E7"/>
    <w:rsid w:val="00761D8A"/>
    <w:rsid w:val="00761E3F"/>
    <w:rsid w:val="007716E1"/>
    <w:rsid w:val="007769CB"/>
    <w:rsid w:val="007779AC"/>
    <w:rsid w:val="00781F6D"/>
    <w:rsid w:val="0078428D"/>
    <w:rsid w:val="00792D95"/>
    <w:rsid w:val="007969B9"/>
    <w:rsid w:val="00797EC7"/>
    <w:rsid w:val="007A065B"/>
    <w:rsid w:val="007A1329"/>
    <w:rsid w:val="007A53CD"/>
    <w:rsid w:val="007A766E"/>
    <w:rsid w:val="007A77E8"/>
    <w:rsid w:val="007B2A04"/>
    <w:rsid w:val="007B58D4"/>
    <w:rsid w:val="007C2DA0"/>
    <w:rsid w:val="007C5DD1"/>
    <w:rsid w:val="007C6902"/>
    <w:rsid w:val="007D13A9"/>
    <w:rsid w:val="007D19CD"/>
    <w:rsid w:val="007E40DC"/>
    <w:rsid w:val="007E567D"/>
    <w:rsid w:val="007F00EF"/>
    <w:rsid w:val="008014DD"/>
    <w:rsid w:val="008019E2"/>
    <w:rsid w:val="008128C2"/>
    <w:rsid w:val="00821180"/>
    <w:rsid w:val="0082142B"/>
    <w:rsid w:val="00821C59"/>
    <w:rsid w:val="008234E2"/>
    <w:rsid w:val="0082562D"/>
    <w:rsid w:val="0082734F"/>
    <w:rsid w:val="008315EF"/>
    <w:rsid w:val="0083507E"/>
    <w:rsid w:val="00843882"/>
    <w:rsid w:val="0084403E"/>
    <w:rsid w:val="00853744"/>
    <w:rsid w:val="00856A28"/>
    <w:rsid w:val="008614A8"/>
    <w:rsid w:val="00866C28"/>
    <w:rsid w:val="008675E9"/>
    <w:rsid w:val="00867F47"/>
    <w:rsid w:val="00870DAD"/>
    <w:rsid w:val="008738A1"/>
    <w:rsid w:val="0087504A"/>
    <w:rsid w:val="008756B4"/>
    <w:rsid w:val="00876B60"/>
    <w:rsid w:val="00877354"/>
    <w:rsid w:val="00880DA9"/>
    <w:rsid w:val="00884ED0"/>
    <w:rsid w:val="00886FF8"/>
    <w:rsid w:val="00890E42"/>
    <w:rsid w:val="00896E8E"/>
    <w:rsid w:val="008A1500"/>
    <w:rsid w:val="008B4535"/>
    <w:rsid w:val="008B7867"/>
    <w:rsid w:val="008C1E04"/>
    <w:rsid w:val="008C258C"/>
    <w:rsid w:val="008D0529"/>
    <w:rsid w:val="008D14D5"/>
    <w:rsid w:val="008D348E"/>
    <w:rsid w:val="008D57DB"/>
    <w:rsid w:val="008E05EF"/>
    <w:rsid w:val="008E54FB"/>
    <w:rsid w:val="008F036B"/>
    <w:rsid w:val="008F1863"/>
    <w:rsid w:val="008F3940"/>
    <w:rsid w:val="008F4E17"/>
    <w:rsid w:val="008F604A"/>
    <w:rsid w:val="009000FD"/>
    <w:rsid w:val="00902651"/>
    <w:rsid w:val="0090277F"/>
    <w:rsid w:val="009173DC"/>
    <w:rsid w:val="00917D23"/>
    <w:rsid w:val="00920572"/>
    <w:rsid w:val="009309C1"/>
    <w:rsid w:val="00932E83"/>
    <w:rsid w:val="009405A1"/>
    <w:rsid w:val="009409BA"/>
    <w:rsid w:val="009450E7"/>
    <w:rsid w:val="00945BB0"/>
    <w:rsid w:val="009465BD"/>
    <w:rsid w:val="009604D7"/>
    <w:rsid w:val="00962C77"/>
    <w:rsid w:val="00963877"/>
    <w:rsid w:val="00964C5B"/>
    <w:rsid w:val="00972BC0"/>
    <w:rsid w:val="00981F55"/>
    <w:rsid w:val="00990465"/>
    <w:rsid w:val="00990997"/>
    <w:rsid w:val="00991927"/>
    <w:rsid w:val="00993DE9"/>
    <w:rsid w:val="009940DF"/>
    <w:rsid w:val="00994FFD"/>
    <w:rsid w:val="00995965"/>
    <w:rsid w:val="009A1DE6"/>
    <w:rsid w:val="009A2FCF"/>
    <w:rsid w:val="009B4242"/>
    <w:rsid w:val="009B4E46"/>
    <w:rsid w:val="009B5FF2"/>
    <w:rsid w:val="009B7EF5"/>
    <w:rsid w:val="009C0132"/>
    <w:rsid w:val="009C01C6"/>
    <w:rsid w:val="009C1387"/>
    <w:rsid w:val="009C4297"/>
    <w:rsid w:val="009D0743"/>
    <w:rsid w:val="009D105C"/>
    <w:rsid w:val="009D275A"/>
    <w:rsid w:val="009D36A1"/>
    <w:rsid w:val="009E16F5"/>
    <w:rsid w:val="009F0224"/>
    <w:rsid w:val="009F2DD9"/>
    <w:rsid w:val="009F4F6B"/>
    <w:rsid w:val="00A04F91"/>
    <w:rsid w:val="00A1028F"/>
    <w:rsid w:val="00A10790"/>
    <w:rsid w:val="00A11A00"/>
    <w:rsid w:val="00A11E11"/>
    <w:rsid w:val="00A123A1"/>
    <w:rsid w:val="00A15AC9"/>
    <w:rsid w:val="00A27B00"/>
    <w:rsid w:val="00A33E25"/>
    <w:rsid w:val="00A3518E"/>
    <w:rsid w:val="00A363FC"/>
    <w:rsid w:val="00A50233"/>
    <w:rsid w:val="00A67145"/>
    <w:rsid w:val="00A72F75"/>
    <w:rsid w:val="00A80A48"/>
    <w:rsid w:val="00A83C66"/>
    <w:rsid w:val="00A83EF3"/>
    <w:rsid w:val="00A85AA0"/>
    <w:rsid w:val="00A94773"/>
    <w:rsid w:val="00A95F62"/>
    <w:rsid w:val="00AA2E1D"/>
    <w:rsid w:val="00AA362F"/>
    <w:rsid w:val="00AA434E"/>
    <w:rsid w:val="00AA7F19"/>
    <w:rsid w:val="00AB1DFA"/>
    <w:rsid w:val="00AB56E1"/>
    <w:rsid w:val="00AB6E5D"/>
    <w:rsid w:val="00AC030E"/>
    <w:rsid w:val="00AC484D"/>
    <w:rsid w:val="00AC4941"/>
    <w:rsid w:val="00AC5FF2"/>
    <w:rsid w:val="00AC74F6"/>
    <w:rsid w:val="00AD31BD"/>
    <w:rsid w:val="00AD5E29"/>
    <w:rsid w:val="00AE17DF"/>
    <w:rsid w:val="00B0069A"/>
    <w:rsid w:val="00B0190A"/>
    <w:rsid w:val="00B02564"/>
    <w:rsid w:val="00B02993"/>
    <w:rsid w:val="00B03D49"/>
    <w:rsid w:val="00B04285"/>
    <w:rsid w:val="00B04B4F"/>
    <w:rsid w:val="00B04E43"/>
    <w:rsid w:val="00B05574"/>
    <w:rsid w:val="00B10016"/>
    <w:rsid w:val="00B105D5"/>
    <w:rsid w:val="00B11980"/>
    <w:rsid w:val="00B1348E"/>
    <w:rsid w:val="00B20633"/>
    <w:rsid w:val="00B21D3A"/>
    <w:rsid w:val="00B2421B"/>
    <w:rsid w:val="00B30C67"/>
    <w:rsid w:val="00B32276"/>
    <w:rsid w:val="00B4025C"/>
    <w:rsid w:val="00B41E1D"/>
    <w:rsid w:val="00B4563F"/>
    <w:rsid w:val="00B50E82"/>
    <w:rsid w:val="00B531FE"/>
    <w:rsid w:val="00B64B79"/>
    <w:rsid w:val="00B66672"/>
    <w:rsid w:val="00B67384"/>
    <w:rsid w:val="00B719CF"/>
    <w:rsid w:val="00B724FC"/>
    <w:rsid w:val="00B736F5"/>
    <w:rsid w:val="00B748B4"/>
    <w:rsid w:val="00B748B7"/>
    <w:rsid w:val="00B74CD9"/>
    <w:rsid w:val="00B75E4F"/>
    <w:rsid w:val="00B83501"/>
    <w:rsid w:val="00B85CC7"/>
    <w:rsid w:val="00B86941"/>
    <w:rsid w:val="00B9065A"/>
    <w:rsid w:val="00B908FF"/>
    <w:rsid w:val="00BA00B4"/>
    <w:rsid w:val="00BA20AF"/>
    <w:rsid w:val="00BA419C"/>
    <w:rsid w:val="00BA535E"/>
    <w:rsid w:val="00BA5667"/>
    <w:rsid w:val="00BA5F4B"/>
    <w:rsid w:val="00BA6E6E"/>
    <w:rsid w:val="00BB3383"/>
    <w:rsid w:val="00BB52FE"/>
    <w:rsid w:val="00BB6BB1"/>
    <w:rsid w:val="00BC0E7A"/>
    <w:rsid w:val="00BC1193"/>
    <w:rsid w:val="00BC1E7B"/>
    <w:rsid w:val="00BC73D3"/>
    <w:rsid w:val="00BD1E5D"/>
    <w:rsid w:val="00BD2328"/>
    <w:rsid w:val="00BD2694"/>
    <w:rsid w:val="00BD39D4"/>
    <w:rsid w:val="00BD6256"/>
    <w:rsid w:val="00BE1ECD"/>
    <w:rsid w:val="00BE30B5"/>
    <w:rsid w:val="00BE362F"/>
    <w:rsid w:val="00BF0C7B"/>
    <w:rsid w:val="00BF1C45"/>
    <w:rsid w:val="00BF3809"/>
    <w:rsid w:val="00BF5633"/>
    <w:rsid w:val="00BF7844"/>
    <w:rsid w:val="00C10BF4"/>
    <w:rsid w:val="00C13BB9"/>
    <w:rsid w:val="00C207D4"/>
    <w:rsid w:val="00C22B56"/>
    <w:rsid w:val="00C26BBC"/>
    <w:rsid w:val="00C34519"/>
    <w:rsid w:val="00C35FCA"/>
    <w:rsid w:val="00C416AB"/>
    <w:rsid w:val="00C42445"/>
    <w:rsid w:val="00C42A6A"/>
    <w:rsid w:val="00C476B1"/>
    <w:rsid w:val="00C47EB7"/>
    <w:rsid w:val="00C512BE"/>
    <w:rsid w:val="00C555A9"/>
    <w:rsid w:val="00C5631E"/>
    <w:rsid w:val="00C56413"/>
    <w:rsid w:val="00C57869"/>
    <w:rsid w:val="00C63363"/>
    <w:rsid w:val="00C65EC4"/>
    <w:rsid w:val="00C70F7A"/>
    <w:rsid w:val="00C74537"/>
    <w:rsid w:val="00C80A71"/>
    <w:rsid w:val="00C80D34"/>
    <w:rsid w:val="00C81B53"/>
    <w:rsid w:val="00C82BFC"/>
    <w:rsid w:val="00C865D1"/>
    <w:rsid w:val="00C94E78"/>
    <w:rsid w:val="00C955AD"/>
    <w:rsid w:val="00C95727"/>
    <w:rsid w:val="00C962B0"/>
    <w:rsid w:val="00C964BC"/>
    <w:rsid w:val="00CA2781"/>
    <w:rsid w:val="00CA32B6"/>
    <w:rsid w:val="00CA4168"/>
    <w:rsid w:val="00CA77F8"/>
    <w:rsid w:val="00CB16C8"/>
    <w:rsid w:val="00CB3B84"/>
    <w:rsid w:val="00CB7742"/>
    <w:rsid w:val="00CC0C2B"/>
    <w:rsid w:val="00CC123F"/>
    <w:rsid w:val="00CC54C6"/>
    <w:rsid w:val="00CD3984"/>
    <w:rsid w:val="00CD5948"/>
    <w:rsid w:val="00CD598A"/>
    <w:rsid w:val="00CE01DB"/>
    <w:rsid w:val="00CE1C4C"/>
    <w:rsid w:val="00CE2566"/>
    <w:rsid w:val="00CE6430"/>
    <w:rsid w:val="00CE661C"/>
    <w:rsid w:val="00CE7283"/>
    <w:rsid w:val="00CE76A4"/>
    <w:rsid w:val="00CF3289"/>
    <w:rsid w:val="00CF3919"/>
    <w:rsid w:val="00CF5EA1"/>
    <w:rsid w:val="00CF6E86"/>
    <w:rsid w:val="00D01394"/>
    <w:rsid w:val="00D021A9"/>
    <w:rsid w:val="00D04396"/>
    <w:rsid w:val="00D065A9"/>
    <w:rsid w:val="00D0728F"/>
    <w:rsid w:val="00D10D8C"/>
    <w:rsid w:val="00D11656"/>
    <w:rsid w:val="00D141A1"/>
    <w:rsid w:val="00D14CF1"/>
    <w:rsid w:val="00D15C94"/>
    <w:rsid w:val="00D22C2E"/>
    <w:rsid w:val="00D27078"/>
    <w:rsid w:val="00D32F06"/>
    <w:rsid w:val="00D33414"/>
    <w:rsid w:val="00D34C04"/>
    <w:rsid w:val="00D4423C"/>
    <w:rsid w:val="00D445D5"/>
    <w:rsid w:val="00D45321"/>
    <w:rsid w:val="00D46EC8"/>
    <w:rsid w:val="00D52BBB"/>
    <w:rsid w:val="00D5646B"/>
    <w:rsid w:val="00D64279"/>
    <w:rsid w:val="00D83FAB"/>
    <w:rsid w:val="00D86E5A"/>
    <w:rsid w:val="00D925BD"/>
    <w:rsid w:val="00D945C1"/>
    <w:rsid w:val="00D9614D"/>
    <w:rsid w:val="00DA241E"/>
    <w:rsid w:val="00DA2D4F"/>
    <w:rsid w:val="00DA455B"/>
    <w:rsid w:val="00DA4C0A"/>
    <w:rsid w:val="00DB0AFB"/>
    <w:rsid w:val="00DB1ABE"/>
    <w:rsid w:val="00DC63D3"/>
    <w:rsid w:val="00DD13A8"/>
    <w:rsid w:val="00DF0099"/>
    <w:rsid w:val="00DF332F"/>
    <w:rsid w:val="00DF4399"/>
    <w:rsid w:val="00E00AED"/>
    <w:rsid w:val="00E00C08"/>
    <w:rsid w:val="00E02BA8"/>
    <w:rsid w:val="00E03696"/>
    <w:rsid w:val="00E179E6"/>
    <w:rsid w:val="00E26E11"/>
    <w:rsid w:val="00E31212"/>
    <w:rsid w:val="00E31716"/>
    <w:rsid w:val="00E33100"/>
    <w:rsid w:val="00E427E1"/>
    <w:rsid w:val="00E43C9C"/>
    <w:rsid w:val="00E5519D"/>
    <w:rsid w:val="00E601DF"/>
    <w:rsid w:val="00E60CEE"/>
    <w:rsid w:val="00E62307"/>
    <w:rsid w:val="00E6342F"/>
    <w:rsid w:val="00E637FF"/>
    <w:rsid w:val="00E64557"/>
    <w:rsid w:val="00E6560F"/>
    <w:rsid w:val="00E71008"/>
    <w:rsid w:val="00E717FF"/>
    <w:rsid w:val="00E73580"/>
    <w:rsid w:val="00E74D9D"/>
    <w:rsid w:val="00E76A1D"/>
    <w:rsid w:val="00E8079A"/>
    <w:rsid w:val="00E8213B"/>
    <w:rsid w:val="00E82DE3"/>
    <w:rsid w:val="00E87FDC"/>
    <w:rsid w:val="00E96549"/>
    <w:rsid w:val="00E96977"/>
    <w:rsid w:val="00E97171"/>
    <w:rsid w:val="00EA0064"/>
    <w:rsid w:val="00EA3434"/>
    <w:rsid w:val="00EA54D9"/>
    <w:rsid w:val="00EA633B"/>
    <w:rsid w:val="00EA7284"/>
    <w:rsid w:val="00EA7506"/>
    <w:rsid w:val="00EA7D64"/>
    <w:rsid w:val="00EC0C08"/>
    <w:rsid w:val="00EC208E"/>
    <w:rsid w:val="00EC581B"/>
    <w:rsid w:val="00EC5C5A"/>
    <w:rsid w:val="00ED187A"/>
    <w:rsid w:val="00ED34A7"/>
    <w:rsid w:val="00ED5597"/>
    <w:rsid w:val="00EE0BFA"/>
    <w:rsid w:val="00EE449C"/>
    <w:rsid w:val="00EE6A1E"/>
    <w:rsid w:val="00EF5328"/>
    <w:rsid w:val="00EF6416"/>
    <w:rsid w:val="00F06673"/>
    <w:rsid w:val="00F11329"/>
    <w:rsid w:val="00F30292"/>
    <w:rsid w:val="00F3082C"/>
    <w:rsid w:val="00F311D4"/>
    <w:rsid w:val="00F329B9"/>
    <w:rsid w:val="00F37C8F"/>
    <w:rsid w:val="00F40C51"/>
    <w:rsid w:val="00F447F9"/>
    <w:rsid w:val="00F46E3D"/>
    <w:rsid w:val="00F578D1"/>
    <w:rsid w:val="00F60AC7"/>
    <w:rsid w:val="00F60B83"/>
    <w:rsid w:val="00F60BB6"/>
    <w:rsid w:val="00F7303C"/>
    <w:rsid w:val="00F77335"/>
    <w:rsid w:val="00F8125B"/>
    <w:rsid w:val="00F84F84"/>
    <w:rsid w:val="00F8546F"/>
    <w:rsid w:val="00F85FD9"/>
    <w:rsid w:val="00F946D6"/>
    <w:rsid w:val="00F9673C"/>
    <w:rsid w:val="00FA1A6F"/>
    <w:rsid w:val="00FA3373"/>
    <w:rsid w:val="00FA4508"/>
    <w:rsid w:val="00FB660C"/>
    <w:rsid w:val="00FB7BEE"/>
    <w:rsid w:val="00FC0E41"/>
    <w:rsid w:val="00FC6CE8"/>
    <w:rsid w:val="00FD2B2B"/>
    <w:rsid w:val="00FD4313"/>
    <w:rsid w:val="00FD440E"/>
    <w:rsid w:val="00FD4B12"/>
    <w:rsid w:val="00FD5843"/>
    <w:rsid w:val="00FF005D"/>
    <w:rsid w:val="00FF10F8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A56BD"/>
  <w15:chartTrackingRefBased/>
  <w15:docId w15:val="{52633315-C1C7-455D-8CF2-FADC1A07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373"/>
    <w:pPr>
      <w:spacing w:line="400" w:lineRule="exact"/>
      <w:ind w:firstLineChars="200" w:firstLine="48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51F36"/>
    <w:pPr>
      <w:keepNext/>
      <w:keepLines/>
      <w:spacing w:before="360" w:after="360"/>
      <w:ind w:firstLineChars="0" w:firstLine="0"/>
      <w:outlineLvl w:val="0"/>
    </w:pPr>
    <w:rPr>
      <w:rFonts w:ascii="黑体" w:eastAsia="黑体" w:hAnsi="黑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1672C"/>
    <w:pPr>
      <w:numPr>
        <w:numId w:val="17"/>
      </w:numPr>
      <w:spacing w:before="240" w:after="240"/>
      <w:ind w:firstLineChars="0"/>
      <w:outlineLvl w:val="1"/>
    </w:pPr>
    <w:rPr>
      <w:rFonts w:ascii="黑体" w:eastAsia="黑体" w:hAnsi="黑体"/>
      <w:sz w:val="30"/>
      <w:szCs w:val="30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1672C"/>
    <w:pPr>
      <w:keepNext/>
      <w:keepLines/>
      <w:numPr>
        <w:ilvl w:val="1"/>
        <w:numId w:val="25"/>
      </w:numPr>
      <w:spacing w:before="160" w:after="160"/>
      <w:ind w:firstLineChars="0"/>
      <w:outlineLvl w:val="2"/>
    </w:pPr>
    <w:rPr>
      <w:rFonts w:ascii="黑体" w:eastAsia="黑体" w:hAnsi="黑体"/>
      <w:sz w:val="28"/>
      <w:szCs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51672C"/>
    <w:pPr>
      <w:numPr>
        <w:ilvl w:val="2"/>
        <w:numId w:val="25"/>
      </w:numPr>
      <w:spacing w:before="120" w:after="120"/>
      <w:ind w:firstLineChars="0"/>
      <w:outlineLvl w:val="3"/>
    </w:pPr>
    <w:rPr>
      <w:rFonts w:ascii="黑体" w:eastAsia="黑体" w:hAnsi="黑体"/>
      <w:sz w:val="28"/>
      <w:szCs w:val="28"/>
    </w:rPr>
  </w:style>
  <w:style w:type="paragraph" w:styleId="5">
    <w:name w:val="heading 5"/>
    <w:basedOn w:val="4"/>
    <w:next w:val="a"/>
    <w:link w:val="50"/>
    <w:uiPriority w:val="9"/>
    <w:unhideWhenUsed/>
    <w:qFormat/>
    <w:rsid w:val="009C1387"/>
    <w:pPr>
      <w:numPr>
        <w:ilvl w:val="0"/>
        <w:numId w:val="4"/>
      </w:numPr>
      <w:outlineLvl w:val="4"/>
    </w:pPr>
    <w:rPr>
      <w:rFonts w:ascii="Times New Roman" w:hAnsi="Times New Roman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51F36"/>
    <w:rPr>
      <w:rFonts w:ascii="黑体" w:eastAsia="黑体" w:hAnsi="黑体"/>
      <w:b/>
      <w:bCs/>
      <w:kern w:val="44"/>
      <w:sz w:val="30"/>
      <w:szCs w:val="30"/>
    </w:rPr>
  </w:style>
  <w:style w:type="character" w:customStyle="1" w:styleId="20">
    <w:name w:val="标题 2 字符"/>
    <w:basedOn w:val="a1"/>
    <w:link w:val="2"/>
    <w:uiPriority w:val="9"/>
    <w:rsid w:val="0051672C"/>
    <w:rPr>
      <w:rFonts w:ascii="黑体" w:eastAsia="黑体" w:hAnsi="黑体"/>
      <w:sz w:val="30"/>
      <w:szCs w:val="30"/>
    </w:rPr>
  </w:style>
  <w:style w:type="paragraph" w:customStyle="1" w:styleId="a4">
    <w:name w:val="图"/>
    <w:basedOn w:val="a"/>
    <w:link w:val="a5"/>
    <w:qFormat/>
    <w:rsid w:val="0021061D"/>
    <w:pPr>
      <w:spacing w:beforeLines="20" w:before="20" w:line="300" w:lineRule="auto"/>
      <w:ind w:firstLineChars="0" w:firstLine="0"/>
      <w:jc w:val="center"/>
    </w:pPr>
    <w:rPr>
      <w:noProof/>
    </w:rPr>
  </w:style>
  <w:style w:type="paragraph" w:styleId="a6">
    <w:name w:val="caption"/>
    <w:basedOn w:val="a"/>
    <w:next w:val="a"/>
    <w:link w:val="a7"/>
    <w:uiPriority w:val="99"/>
    <w:unhideWhenUsed/>
    <w:qFormat/>
    <w:rsid w:val="00FD5843"/>
    <w:pPr>
      <w:widowControl w:val="0"/>
      <w:adjustRightInd w:val="0"/>
      <w:spacing w:beforeLines="20" w:before="62" w:line="300" w:lineRule="auto"/>
      <w:ind w:firstLineChars="0" w:firstLine="0"/>
      <w:jc w:val="center"/>
    </w:pPr>
    <w:rPr>
      <w:rFonts w:cs="Times New Roman"/>
      <w:sz w:val="21"/>
      <w:szCs w:val="21"/>
    </w:rPr>
  </w:style>
  <w:style w:type="character" w:customStyle="1" w:styleId="a5">
    <w:name w:val="图 字符"/>
    <w:basedOn w:val="a1"/>
    <w:link w:val="a4"/>
    <w:rsid w:val="0021061D"/>
    <w:rPr>
      <w:rFonts w:ascii="Times New Roman" w:eastAsia="宋体" w:hAnsi="Times New Roman"/>
      <w:noProof/>
      <w:sz w:val="24"/>
    </w:rPr>
  </w:style>
  <w:style w:type="character" w:styleId="a8">
    <w:name w:val="Book Title"/>
    <w:basedOn w:val="a1"/>
    <w:uiPriority w:val="33"/>
    <w:qFormat/>
    <w:rsid w:val="00821C59"/>
    <w:rPr>
      <w:b/>
      <w:bCs/>
      <w:i/>
      <w:iCs/>
      <w:spacing w:val="5"/>
    </w:rPr>
  </w:style>
  <w:style w:type="paragraph" w:styleId="a9">
    <w:name w:val="Bibliography"/>
    <w:basedOn w:val="a"/>
    <w:next w:val="a"/>
    <w:uiPriority w:val="37"/>
    <w:unhideWhenUsed/>
    <w:rsid w:val="0040031E"/>
    <w:pPr>
      <w:tabs>
        <w:tab w:val="left" w:pos="384"/>
      </w:tabs>
      <w:spacing w:line="240" w:lineRule="exact"/>
      <w:ind w:left="384" w:hanging="384"/>
    </w:pPr>
  </w:style>
  <w:style w:type="character" w:customStyle="1" w:styleId="a7">
    <w:name w:val="题注 字符"/>
    <w:basedOn w:val="a1"/>
    <w:link w:val="a6"/>
    <w:uiPriority w:val="99"/>
    <w:rsid w:val="00FD5843"/>
    <w:rPr>
      <w:rFonts w:ascii="Times New Roman" w:eastAsia="宋体" w:hAnsi="Times New Roman" w:cs="Times New Roman"/>
      <w:szCs w:val="21"/>
    </w:rPr>
  </w:style>
  <w:style w:type="character" w:customStyle="1" w:styleId="40">
    <w:name w:val="标题 4 字符"/>
    <w:basedOn w:val="a1"/>
    <w:link w:val="4"/>
    <w:uiPriority w:val="9"/>
    <w:rsid w:val="007969B9"/>
    <w:rPr>
      <w:rFonts w:ascii="黑体" w:eastAsia="黑体" w:hAnsi="黑体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415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415767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41576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415767"/>
    <w:rPr>
      <w:rFonts w:ascii="Times New Roman" w:eastAsia="宋体" w:hAnsi="Times New Roman"/>
      <w:sz w:val="18"/>
      <w:szCs w:val="18"/>
    </w:rPr>
  </w:style>
  <w:style w:type="character" w:customStyle="1" w:styleId="30">
    <w:name w:val="标题 3 字符"/>
    <w:basedOn w:val="a1"/>
    <w:link w:val="3"/>
    <w:uiPriority w:val="9"/>
    <w:rsid w:val="0051672C"/>
    <w:rPr>
      <w:rFonts w:ascii="黑体" w:eastAsia="黑体" w:hAnsi="黑体"/>
      <w:sz w:val="28"/>
      <w:szCs w:val="28"/>
    </w:rPr>
  </w:style>
  <w:style w:type="paragraph" w:styleId="a0">
    <w:name w:val="List Paragraph"/>
    <w:basedOn w:val="a"/>
    <w:uiPriority w:val="34"/>
    <w:qFormat/>
    <w:rsid w:val="00B02564"/>
    <w:pPr>
      <w:ind w:firstLine="420"/>
    </w:pPr>
  </w:style>
  <w:style w:type="character" w:customStyle="1" w:styleId="50">
    <w:name w:val="标题 5 字符"/>
    <w:basedOn w:val="a1"/>
    <w:link w:val="5"/>
    <w:uiPriority w:val="9"/>
    <w:rsid w:val="009C1387"/>
    <w:rPr>
      <w:rFonts w:ascii="Times New Roman" w:eastAsia="黑体" w:hAnsi="Times New Roman"/>
      <w:sz w:val="24"/>
      <w:szCs w:val="24"/>
    </w:rPr>
  </w:style>
  <w:style w:type="paragraph" w:customStyle="1" w:styleId="ae">
    <w:name w:val="参考文献"/>
    <w:basedOn w:val="a0"/>
    <w:link w:val="af"/>
    <w:qFormat/>
    <w:rsid w:val="006344B9"/>
    <w:pPr>
      <w:adjustRightInd w:val="0"/>
      <w:snapToGrid w:val="0"/>
      <w:ind w:left="420" w:firstLineChars="0" w:hanging="420"/>
    </w:pPr>
    <w:rPr>
      <w:rFonts w:eastAsiaTheme="minorEastAsia" w:cs="宋体"/>
      <w:kern w:val="0"/>
      <w:szCs w:val="20"/>
    </w:rPr>
  </w:style>
  <w:style w:type="character" w:customStyle="1" w:styleId="af">
    <w:name w:val="参考文献 字符"/>
    <w:basedOn w:val="a1"/>
    <w:link w:val="ae"/>
    <w:rsid w:val="006344B9"/>
    <w:rPr>
      <w:rFonts w:ascii="Times New Roman" w:hAnsi="Times New Roman" w:cs="宋体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uzhen\Documents\&#33258;&#23450;&#20041;%20Office%20&#27169;&#26495;\Personal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Personal.dotx</Template>
  <TotalTime>3783</TotalTime>
  <Pages>9</Pages>
  <Words>465</Words>
  <Characters>2656</Characters>
  <Application>Microsoft Office Word</Application>
  <DocSecurity>0</DocSecurity>
  <Lines>22</Lines>
  <Paragraphs>6</Paragraphs>
  <ScaleCrop>false</ScaleCrop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zhuzhen</dc:creator>
  <cp:keywords/>
  <dc:description/>
  <cp:lastModifiedBy>镇 朱</cp:lastModifiedBy>
  <cp:revision>61</cp:revision>
  <dcterms:created xsi:type="dcterms:W3CDTF">2023-01-01T07:05:00Z</dcterms:created>
  <dcterms:modified xsi:type="dcterms:W3CDTF">2023-06-18T12:13:00Z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zotero-version="6.0.19"&gt;&lt;session id="RIwiq9gH"/&gt;&lt;style id="http://www.zotero.org/styles/gb-t-7714-2015-numeric-bilingual-no-uppercase-no-url-doi" hasBibliography="1" bibliographyStyleHasBeenSet="1"/&gt;&lt;prefs&gt;&lt;pref name="fieldType" val</vt:lpwstr>
  </property>
  <property fmtid="{D5CDD505-2E9C-101B-9397-08002B2CF9AE}" pid="3" name="ZOTERO_PREF_2">
    <vt:lpwstr>ue="Field"/&gt;&lt;/prefs&gt;&lt;/data&gt;</vt:lpwstr>
  </property>
  <property fmtid="{D5CDD505-2E9C-101B-9397-08002B2CF9AE}" pid="4" name="MTWinEqns">
    <vt:bool>true</vt:bool>
  </property>
</Properties>
</file>